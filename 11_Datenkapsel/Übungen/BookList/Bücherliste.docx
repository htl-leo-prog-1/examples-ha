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05F04" w:rsidRPr="00871217" w:rsidRDefault="00A97BFD" w:rsidP="00BA45CF">
      <w:pPr>
        <w:pStyle w:val="berschrift1"/>
      </w:pPr>
      <w:r>
        <w:t>Test: Bücherliste</w:t>
      </w:r>
    </w:p>
    <w:p w:rsidR="000E1667" w:rsidRDefault="000E1667" w:rsidP="004966D7">
      <w:r>
        <w:t xml:space="preserve">Beiliegend finden Sie eine </w:t>
      </w:r>
      <w:r w:rsidR="00A97BFD">
        <w:t>Bücherliste, die</w:t>
      </w:r>
      <w:r w:rsidR="007F6739">
        <w:t xml:space="preserve"> neben dem Buchtitel</w:t>
      </w:r>
      <w:r w:rsidR="001B17B0">
        <w:t xml:space="preserve"> den Autor, den Verlag und die</w:t>
      </w:r>
      <w:r>
        <w:t xml:space="preserve"> intern</w:t>
      </w:r>
      <w:r w:rsidR="007F6739">
        <w:t>ationale</w:t>
      </w:r>
      <w:r>
        <w:t xml:space="preserve"> Standardbuchnummer (ISBN)</w:t>
      </w:r>
      <w:r w:rsidR="00A97BFD">
        <w:t xml:space="preserve"> enthält.</w:t>
      </w:r>
    </w:p>
    <w:p w:rsidR="00893F3A" w:rsidRDefault="00893F3A" w:rsidP="003C4094">
      <w:pPr>
        <w:pStyle w:val="berschrift2"/>
        <w:ind w:left="0"/>
      </w:pPr>
      <w:r>
        <w:t>Grundanforderungen</w:t>
      </w:r>
    </w:p>
    <w:p w:rsidR="0062601C" w:rsidRDefault="000E1667" w:rsidP="00275394">
      <w:r>
        <w:t xml:space="preserve">Ihre Aufgabe ist es, </w:t>
      </w:r>
    </w:p>
    <w:p w:rsidR="0062601C" w:rsidRDefault="00EA5F44" w:rsidP="0062601C">
      <w:pPr>
        <w:pStyle w:val="Listenabsatz"/>
        <w:numPr>
          <w:ilvl w:val="0"/>
          <w:numId w:val="38"/>
        </w:numPr>
      </w:pPr>
      <w:r>
        <w:t>alle</w:t>
      </w:r>
      <w:r w:rsidR="00275394">
        <w:t xml:space="preserve"> </w:t>
      </w:r>
      <w:r w:rsidR="002A74E7">
        <w:t xml:space="preserve">Bücher </w:t>
      </w:r>
      <w:r w:rsidR="0062601C">
        <w:t xml:space="preserve">aus der CSV-Datei </w:t>
      </w:r>
      <w:r w:rsidR="00405D4A">
        <w:t xml:space="preserve">„books.csv“ </w:t>
      </w:r>
      <w:r w:rsidR="0062601C">
        <w:t xml:space="preserve">in ein Array von Books </w:t>
      </w:r>
      <w:r w:rsidR="0062601C" w:rsidRPr="00AD1FAD">
        <w:rPr>
          <w:b/>
        </w:rPr>
        <w:t>einzulesen</w:t>
      </w:r>
      <w:r w:rsidR="0062601C">
        <w:t xml:space="preserve"> </w:t>
      </w:r>
    </w:p>
    <w:p w:rsidR="0062601C" w:rsidRDefault="00842BC4" w:rsidP="0062601C">
      <w:pPr>
        <w:pStyle w:val="Listenabsatz"/>
        <w:numPr>
          <w:ilvl w:val="0"/>
          <w:numId w:val="38"/>
        </w:numPr>
      </w:pPr>
      <w:r>
        <w:t>nach dem Verlag (Spezialisten</w:t>
      </w:r>
      <w:r w:rsidR="0062601C">
        <w:t>aufgabe: inne</w:t>
      </w:r>
      <w:r>
        <w:t>r</w:t>
      </w:r>
      <w:r w:rsidR="0062601C">
        <w:t xml:space="preserve">halb des Verlags nach Autor) zu </w:t>
      </w:r>
      <w:r w:rsidR="0062601C" w:rsidRPr="00AD1FAD">
        <w:rPr>
          <w:b/>
        </w:rPr>
        <w:t>sortieren</w:t>
      </w:r>
      <w:r w:rsidR="0062601C">
        <w:t>.</w:t>
      </w:r>
    </w:p>
    <w:p w:rsidR="0062601C" w:rsidRDefault="0062601C" w:rsidP="0062601C">
      <w:pPr>
        <w:pStyle w:val="Listenabsatz"/>
        <w:numPr>
          <w:ilvl w:val="0"/>
          <w:numId w:val="38"/>
        </w:numPr>
      </w:pPr>
      <w:r>
        <w:t xml:space="preserve">Die sortierte Liste soll </w:t>
      </w:r>
      <w:r w:rsidRPr="00AD1FAD">
        <w:rPr>
          <w:b/>
        </w:rPr>
        <w:t>auf die Konsole ausgegeben</w:t>
      </w:r>
      <w:r>
        <w:t xml:space="preserve"> werden, wobei immer nur maximal 20 Datensätze ausgegeben werden. Erst mit Drücken einer beliebigen Taste werden die nächsten 20 Datensätze ausgegeben, usw., bis das Ende der Liste erreicht ist.</w:t>
      </w:r>
      <w:r w:rsidR="00C573EE">
        <w:t xml:space="preserve"> Mit Eingabe von ‚x‘ wird die Ausgabe sofort beendet.</w:t>
      </w:r>
    </w:p>
    <w:p w:rsidR="00842BC4" w:rsidRDefault="00842BC4" w:rsidP="00842BC4">
      <w:pPr>
        <w:pStyle w:val="berschrift2"/>
        <w:ind w:left="0"/>
      </w:pPr>
      <w:r w:rsidRPr="00842BC4">
        <w:t>Datenkapsel: Book</w:t>
      </w:r>
    </w:p>
    <w:p w:rsidR="00842BC4" w:rsidRPr="00050F3D" w:rsidRDefault="00842BC4" w:rsidP="00842BC4">
      <w:pPr>
        <w:pStyle w:val="Text"/>
        <w:rPr>
          <w:sz w:val="20"/>
        </w:rPr>
      </w:pPr>
      <w:r w:rsidRPr="00050F3D">
        <w:rPr>
          <w:sz w:val="20"/>
        </w:rPr>
        <w:t>Ein Datensatz der CSV-Datei enthält folgende Eigenschaften eines Buches:</w:t>
      </w:r>
    </w:p>
    <w:p w:rsidR="00842BC4" w:rsidRPr="00050F3D" w:rsidRDefault="00842BC4" w:rsidP="00842BC4">
      <w:pPr>
        <w:pStyle w:val="Text"/>
        <w:numPr>
          <w:ilvl w:val="0"/>
          <w:numId w:val="41"/>
        </w:numPr>
        <w:rPr>
          <w:sz w:val="20"/>
        </w:rPr>
      </w:pPr>
      <w:r w:rsidRPr="00050F3D">
        <w:rPr>
          <w:b/>
          <w:sz w:val="20"/>
        </w:rPr>
        <w:t>Autor</w:t>
      </w:r>
      <w:r w:rsidRPr="00050F3D">
        <w:rPr>
          <w:sz w:val="20"/>
        </w:rPr>
        <w:t xml:space="preserve"> (string</w:t>
      </w:r>
      <w:r w:rsidR="00050F3D">
        <w:rPr>
          <w:sz w:val="20"/>
        </w:rPr>
        <w:t xml:space="preserve">, engl. </w:t>
      </w:r>
      <w:r w:rsidR="00050F3D" w:rsidRPr="00050F3D">
        <w:rPr>
          <w:b/>
          <w:i/>
          <w:sz w:val="20"/>
        </w:rPr>
        <w:t>author</w:t>
      </w:r>
      <w:r w:rsidRPr="00050F3D">
        <w:rPr>
          <w:sz w:val="20"/>
        </w:rPr>
        <w:t>) des Buches</w:t>
      </w:r>
    </w:p>
    <w:p w:rsidR="00842BC4" w:rsidRPr="00050F3D" w:rsidRDefault="00842BC4" w:rsidP="00842BC4">
      <w:pPr>
        <w:pStyle w:val="Text"/>
        <w:numPr>
          <w:ilvl w:val="0"/>
          <w:numId w:val="41"/>
        </w:numPr>
        <w:rPr>
          <w:sz w:val="20"/>
        </w:rPr>
      </w:pPr>
      <w:r w:rsidRPr="00050F3D">
        <w:rPr>
          <w:b/>
          <w:sz w:val="20"/>
        </w:rPr>
        <w:t>Titel</w:t>
      </w:r>
      <w:r w:rsidRPr="00050F3D">
        <w:rPr>
          <w:sz w:val="20"/>
        </w:rPr>
        <w:t xml:space="preserve"> (string</w:t>
      </w:r>
      <w:r w:rsidR="00050F3D">
        <w:rPr>
          <w:sz w:val="20"/>
        </w:rPr>
        <w:t xml:space="preserve">, engl. </w:t>
      </w:r>
      <w:r w:rsidR="00050F3D" w:rsidRPr="00050F3D">
        <w:rPr>
          <w:b/>
          <w:i/>
          <w:sz w:val="20"/>
        </w:rPr>
        <w:t>title</w:t>
      </w:r>
      <w:r w:rsidRPr="00050F3D">
        <w:rPr>
          <w:sz w:val="20"/>
        </w:rPr>
        <w:t>) des Buches</w:t>
      </w:r>
    </w:p>
    <w:p w:rsidR="00842BC4" w:rsidRPr="00050F3D" w:rsidRDefault="00842BC4" w:rsidP="00842BC4">
      <w:pPr>
        <w:pStyle w:val="Text"/>
        <w:numPr>
          <w:ilvl w:val="0"/>
          <w:numId w:val="41"/>
        </w:numPr>
        <w:rPr>
          <w:sz w:val="20"/>
        </w:rPr>
      </w:pPr>
      <w:r w:rsidRPr="00050F3D">
        <w:rPr>
          <w:b/>
          <w:sz w:val="20"/>
        </w:rPr>
        <w:t>Verlag</w:t>
      </w:r>
      <w:r w:rsidRPr="00050F3D">
        <w:rPr>
          <w:sz w:val="20"/>
        </w:rPr>
        <w:t xml:space="preserve"> (string</w:t>
      </w:r>
      <w:r w:rsidR="00050F3D">
        <w:rPr>
          <w:sz w:val="20"/>
        </w:rPr>
        <w:t xml:space="preserve">, engl. </w:t>
      </w:r>
      <w:r w:rsidR="00050F3D" w:rsidRPr="00050F3D">
        <w:rPr>
          <w:b/>
          <w:i/>
          <w:sz w:val="20"/>
        </w:rPr>
        <w:t>publisher</w:t>
      </w:r>
      <w:r w:rsidRPr="00050F3D">
        <w:rPr>
          <w:sz w:val="20"/>
        </w:rPr>
        <w:t>): Herausgebender Verlag</w:t>
      </w:r>
    </w:p>
    <w:p w:rsidR="00842BC4" w:rsidRPr="00050F3D" w:rsidRDefault="00842BC4" w:rsidP="00842BC4">
      <w:pPr>
        <w:pStyle w:val="Text"/>
        <w:numPr>
          <w:ilvl w:val="0"/>
          <w:numId w:val="41"/>
        </w:numPr>
        <w:rPr>
          <w:sz w:val="20"/>
        </w:rPr>
      </w:pPr>
      <w:r w:rsidRPr="00050F3D">
        <w:rPr>
          <w:b/>
          <w:sz w:val="20"/>
        </w:rPr>
        <w:t>ISB</w:t>
      </w:r>
      <w:r w:rsidR="00D97FF7" w:rsidRPr="00050F3D">
        <w:rPr>
          <w:b/>
          <w:sz w:val="20"/>
        </w:rPr>
        <w:t>N-Nummer</w:t>
      </w:r>
      <w:r w:rsidR="00D97FF7" w:rsidRPr="00050F3D">
        <w:rPr>
          <w:sz w:val="20"/>
        </w:rPr>
        <w:t xml:space="preserve"> (string): 10-stellige Buchn</w:t>
      </w:r>
      <w:r w:rsidRPr="00050F3D">
        <w:rPr>
          <w:sz w:val="20"/>
        </w:rPr>
        <w:t>ummer (siehe Prüfung der ISBN)</w:t>
      </w:r>
    </w:p>
    <w:p w:rsidR="00730D13" w:rsidRDefault="00730D13" w:rsidP="00831F5F">
      <w:pPr>
        <w:jc w:val="both"/>
      </w:pPr>
      <w:r>
        <w:t xml:space="preserve">Bei der Konsolenausgabe werden der Autor </w:t>
      </w:r>
      <w:r w:rsidR="000A30F3">
        <w:t>und</w:t>
      </w:r>
      <w:r>
        <w:t xml:space="preserve"> der Verlag mit </w:t>
      </w:r>
      <w:r w:rsidR="00A71E24">
        <w:t>30</w:t>
      </w:r>
      <w:r w:rsidR="000A30F3">
        <w:t xml:space="preserve"> Zeichen Breite ausgegeben, der Titel bekommt den Rest.</w:t>
      </w:r>
    </w:p>
    <w:p w:rsidR="00D42FB6" w:rsidRDefault="00360E10" w:rsidP="00831F5F">
      <w:pPr>
        <w:jc w:val="both"/>
      </w:pPr>
      <w:r w:rsidRPr="00DE7B4F">
        <w:rPr>
          <w:b/>
          <w:noProof/>
          <w:sz w:val="22"/>
          <w:lang w:val="de-AT" w:eastAsia="de-A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-207010</wp:posOffset>
            </wp:positionH>
            <wp:positionV relativeFrom="margin">
              <wp:posOffset>4331970</wp:posOffset>
            </wp:positionV>
            <wp:extent cx="6532144" cy="2416175"/>
            <wp:effectExtent l="0" t="0" r="2540" b="317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144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2FB6" w:rsidRPr="00DE7B4F">
        <w:rPr>
          <w:b/>
          <w:sz w:val="22"/>
        </w:rPr>
        <w:t>Beispielausgabe</w:t>
      </w:r>
      <w:r w:rsidR="00D42FB6" w:rsidRPr="00DE7B4F">
        <w:rPr>
          <w:sz w:val="22"/>
        </w:rPr>
        <w:t xml:space="preserve"> </w:t>
      </w:r>
      <w:r w:rsidR="00D42FB6">
        <w:t>der ersten 20 Bücher sortiert nach Verlag und innerhalb des Verlags nach Autor:</w:t>
      </w:r>
    </w:p>
    <w:p w:rsidR="00D03F9A" w:rsidRDefault="00D03F9A" w:rsidP="00D03F9A">
      <w:pPr>
        <w:pStyle w:val="berschrift2"/>
        <w:ind w:left="0"/>
      </w:pPr>
      <w:r>
        <w:t>Tipp zum Sortieren</w:t>
      </w:r>
    </w:p>
    <w:p w:rsidR="00D03F9A" w:rsidRPr="00911751" w:rsidRDefault="00D03F9A" w:rsidP="00D03F9A">
      <w:pPr>
        <w:pStyle w:val="Text"/>
        <w:rPr>
          <w:sz w:val="20"/>
        </w:rPr>
      </w:pPr>
      <w:r w:rsidRPr="00911751">
        <w:rPr>
          <w:sz w:val="20"/>
        </w:rPr>
        <w:t>Sie sollten zumindest nach dem Verlagsnamen alphabetisch aufsteigend sortieren.</w:t>
      </w:r>
    </w:p>
    <w:p w:rsidR="00D03F9A" w:rsidRPr="00911751" w:rsidRDefault="007E3F3B" w:rsidP="00D03F9A">
      <w:pPr>
        <w:pStyle w:val="Text"/>
        <w:rPr>
          <w:sz w:val="20"/>
        </w:rPr>
      </w:pPr>
      <w:r w:rsidRPr="00911751">
        <w:rPr>
          <w:sz w:val="20"/>
        </w:rPr>
        <w:t xml:space="preserve">Sie können dazu die String-Methode CompareTo </w:t>
      </w:r>
      <w:r w:rsidR="002613BE" w:rsidRPr="00911751">
        <w:rPr>
          <w:sz w:val="20"/>
        </w:rPr>
        <w:t>verwenden. Beispiel:</w:t>
      </w:r>
    </w:p>
    <w:p w:rsidR="002613BE" w:rsidRPr="00D03F9A" w:rsidRDefault="002613BE" w:rsidP="00D03F9A">
      <w:pPr>
        <w:pStyle w:val="Text"/>
      </w:pPr>
      <w:r>
        <w:rPr>
          <w:noProof/>
          <w:lang w:val="de-AT" w:eastAsia="de-AT"/>
        </w:rPr>
        <w:drawing>
          <wp:inline distT="0" distB="0" distL="0" distR="0" wp14:anchorId="7C279ECF" wp14:editId="20739657">
            <wp:extent cx="2614930" cy="571329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2602" cy="5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51" w:rsidRDefault="00911751" w:rsidP="00911751">
      <w:pPr>
        <w:pStyle w:val="Text"/>
      </w:pPr>
      <w:r w:rsidRPr="00911751">
        <w:rPr>
          <w:sz w:val="20"/>
        </w:rPr>
        <w:t>In diesem Beispiel wird result den Wert -1 aufweisen, weil „Aaron“ alphabetisch kleiner ist als „Adalbert“.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2268"/>
        <w:gridCol w:w="1417"/>
      </w:tblGrid>
      <w:tr w:rsidR="00EE4181" w:rsidRPr="00911751" w:rsidTr="000430C1">
        <w:tc>
          <w:tcPr>
            <w:tcW w:w="1271" w:type="dxa"/>
          </w:tcPr>
          <w:p w:rsidR="00EE4181" w:rsidRPr="00911751" w:rsidRDefault="00EE4181">
            <w:pPr>
              <w:spacing w:before="0" w:beforeAutospacing="0" w:after="0" w:afterAutospacing="0"/>
              <w:rPr>
                <w:b/>
              </w:rPr>
            </w:pPr>
            <w:r w:rsidRPr="00911751">
              <w:rPr>
                <w:b/>
              </w:rPr>
              <w:t>Left</w:t>
            </w:r>
          </w:p>
        </w:tc>
        <w:tc>
          <w:tcPr>
            <w:tcW w:w="1276" w:type="dxa"/>
          </w:tcPr>
          <w:p w:rsidR="00EE4181" w:rsidRPr="00911751" w:rsidRDefault="00EE4181">
            <w:pPr>
              <w:spacing w:before="0" w:beforeAutospacing="0" w:after="0" w:afterAutospacing="0"/>
              <w:rPr>
                <w:b/>
              </w:rPr>
            </w:pPr>
            <w:r w:rsidRPr="00911751">
              <w:rPr>
                <w:b/>
              </w:rPr>
              <w:t>Right</w:t>
            </w:r>
          </w:p>
        </w:tc>
        <w:tc>
          <w:tcPr>
            <w:tcW w:w="2268" w:type="dxa"/>
          </w:tcPr>
          <w:p w:rsidR="00EE4181" w:rsidRPr="00911751" w:rsidRDefault="00EE4181">
            <w:pPr>
              <w:spacing w:before="0" w:beforeAutospacing="0" w:after="0" w:afterAutospacing="0"/>
              <w:rPr>
                <w:b/>
              </w:rPr>
            </w:pPr>
            <w:r w:rsidRPr="00911751">
              <w:rPr>
                <w:b/>
              </w:rPr>
              <w:t>CompareTo-Result</w:t>
            </w:r>
          </w:p>
        </w:tc>
        <w:tc>
          <w:tcPr>
            <w:tcW w:w="1417" w:type="dxa"/>
          </w:tcPr>
          <w:p w:rsidR="00EE4181" w:rsidRPr="00911751" w:rsidRDefault="00EE4181">
            <w:pPr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Bedeutung</w:t>
            </w:r>
          </w:p>
        </w:tc>
      </w:tr>
      <w:tr w:rsidR="00EE4181" w:rsidRPr="00911751" w:rsidTr="000430C1">
        <w:tc>
          <w:tcPr>
            <w:tcW w:w="1271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Aaron</w:t>
            </w:r>
          </w:p>
        </w:tc>
        <w:tc>
          <w:tcPr>
            <w:tcW w:w="1276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Adalbert</w:t>
            </w:r>
          </w:p>
        </w:tc>
        <w:tc>
          <w:tcPr>
            <w:tcW w:w="2268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-1</w:t>
            </w:r>
          </w:p>
        </w:tc>
        <w:tc>
          <w:tcPr>
            <w:tcW w:w="1417" w:type="dxa"/>
          </w:tcPr>
          <w:p w:rsidR="00EE4181" w:rsidRPr="00911751" w:rsidRDefault="00EE4181">
            <w:pPr>
              <w:spacing w:before="0" w:beforeAutospacing="0" w:after="0" w:afterAutospacing="0"/>
            </w:pPr>
            <w:r>
              <w:t>Left &lt; Right</w:t>
            </w:r>
          </w:p>
        </w:tc>
      </w:tr>
      <w:tr w:rsidR="00797B77" w:rsidRPr="00911751" w:rsidTr="000430C1">
        <w:tc>
          <w:tcPr>
            <w:tcW w:w="1271" w:type="dxa"/>
          </w:tcPr>
          <w:p w:rsidR="00797B77" w:rsidRPr="00911751" w:rsidRDefault="00797B77">
            <w:pPr>
              <w:spacing w:before="0" w:beforeAutospacing="0" w:after="0" w:afterAutospacing="0"/>
            </w:pPr>
            <w:r>
              <w:t>Anna</w:t>
            </w:r>
          </w:p>
        </w:tc>
        <w:tc>
          <w:tcPr>
            <w:tcW w:w="1276" w:type="dxa"/>
          </w:tcPr>
          <w:p w:rsidR="00797B77" w:rsidRPr="00911751" w:rsidRDefault="00797B77">
            <w:pPr>
              <w:spacing w:before="0" w:beforeAutospacing="0" w:after="0" w:afterAutospacing="0"/>
            </w:pPr>
            <w:r>
              <w:t>Anni</w:t>
            </w:r>
          </w:p>
        </w:tc>
        <w:tc>
          <w:tcPr>
            <w:tcW w:w="2268" w:type="dxa"/>
          </w:tcPr>
          <w:p w:rsidR="00797B77" w:rsidRPr="00911751" w:rsidRDefault="00797B77">
            <w:pPr>
              <w:spacing w:before="0" w:beforeAutospacing="0" w:after="0" w:afterAutospacing="0"/>
            </w:pPr>
            <w:r>
              <w:t>-1</w:t>
            </w:r>
          </w:p>
        </w:tc>
        <w:tc>
          <w:tcPr>
            <w:tcW w:w="1417" w:type="dxa"/>
          </w:tcPr>
          <w:p w:rsidR="00797B77" w:rsidRDefault="004F3044">
            <w:pPr>
              <w:spacing w:before="0" w:beforeAutospacing="0" w:after="0" w:afterAutospacing="0"/>
            </w:pPr>
            <w:r>
              <w:t>Left &lt; Right</w:t>
            </w:r>
          </w:p>
        </w:tc>
      </w:tr>
      <w:tr w:rsidR="00EE4181" w:rsidRPr="00911751" w:rsidTr="000430C1">
        <w:tc>
          <w:tcPr>
            <w:tcW w:w="1271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Adalbert</w:t>
            </w:r>
          </w:p>
        </w:tc>
        <w:tc>
          <w:tcPr>
            <w:tcW w:w="1276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Aaron</w:t>
            </w:r>
          </w:p>
        </w:tc>
        <w:tc>
          <w:tcPr>
            <w:tcW w:w="2268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1</w:t>
            </w:r>
          </w:p>
        </w:tc>
        <w:tc>
          <w:tcPr>
            <w:tcW w:w="1417" w:type="dxa"/>
          </w:tcPr>
          <w:p w:rsidR="00EE4181" w:rsidRPr="00911751" w:rsidRDefault="00EE4181">
            <w:pPr>
              <w:spacing w:before="0" w:beforeAutospacing="0" w:after="0" w:afterAutospacing="0"/>
            </w:pPr>
            <w:r>
              <w:t>Left &gt; Right</w:t>
            </w:r>
          </w:p>
        </w:tc>
      </w:tr>
      <w:tr w:rsidR="00797B77" w:rsidRPr="00911751" w:rsidTr="000430C1">
        <w:tc>
          <w:tcPr>
            <w:tcW w:w="1271" w:type="dxa"/>
          </w:tcPr>
          <w:p w:rsidR="00797B77" w:rsidRPr="00911751" w:rsidRDefault="00797B77">
            <w:pPr>
              <w:spacing w:before="0" w:beforeAutospacing="0" w:after="0" w:afterAutospacing="0"/>
            </w:pPr>
            <w:r>
              <w:t>Zorro</w:t>
            </w:r>
          </w:p>
        </w:tc>
        <w:tc>
          <w:tcPr>
            <w:tcW w:w="1276" w:type="dxa"/>
          </w:tcPr>
          <w:p w:rsidR="00797B77" w:rsidRPr="00911751" w:rsidRDefault="00797B77">
            <w:pPr>
              <w:spacing w:before="0" w:beforeAutospacing="0" w:after="0" w:afterAutospacing="0"/>
            </w:pPr>
            <w:r>
              <w:t>Anna</w:t>
            </w:r>
          </w:p>
        </w:tc>
        <w:tc>
          <w:tcPr>
            <w:tcW w:w="2268" w:type="dxa"/>
          </w:tcPr>
          <w:p w:rsidR="00797B77" w:rsidRPr="00911751" w:rsidRDefault="00797B77">
            <w:pPr>
              <w:spacing w:before="0" w:beforeAutospacing="0" w:after="0" w:afterAutospacing="0"/>
            </w:pPr>
            <w:r>
              <w:t>1</w:t>
            </w:r>
          </w:p>
        </w:tc>
        <w:tc>
          <w:tcPr>
            <w:tcW w:w="1417" w:type="dxa"/>
          </w:tcPr>
          <w:p w:rsidR="00797B77" w:rsidRDefault="004F3044">
            <w:pPr>
              <w:spacing w:before="0" w:beforeAutospacing="0" w:after="0" w:afterAutospacing="0"/>
            </w:pPr>
            <w:r>
              <w:t>Left &gt; Right</w:t>
            </w:r>
          </w:p>
        </w:tc>
      </w:tr>
      <w:tr w:rsidR="00EE4181" w:rsidRPr="00911751" w:rsidTr="000430C1">
        <w:tc>
          <w:tcPr>
            <w:tcW w:w="1271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Aaron</w:t>
            </w:r>
          </w:p>
        </w:tc>
        <w:tc>
          <w:tcPr>
            <w:tcW w:w="1276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Aaron</w:t>
            </w:r>
          </w:p>
        </w:tc>
        <w:tc>
          <w:tcPr>
            <w:tcW w:w="2268" w:type="dxa"/>
          </w:tcPr>
          <w:p w:rsidR="00EE4181" w:rsidRPr="00911751" w:rsidRDefault="00EE4181">
            <w:pPr>
              <w:spacing w:before="0" w:beforeAutospacing="0" w:after="0" w:afterAutospacing="0"/>
            </w:pPr>
            <w:r w:rsidRPr="00911751">
              <w:t>0</w:t>
            </w:r>
          </w:p>
        </w:tc>
        <w:tc>
          <w:tcPr>
            <w:tcW w:w="1417" w:type="dxa"/>
          </w:tcPr>
          <w:p w:rsidR="00EE4181" w:rsidRPr="00911751" w:rsidRDefault="00EE4181">
            <w:pPr>
              <w:spacing w:before="0" w:beforeAutospacing="0" w:after="0" w:afterAutospacing="0"/>
            </w:pPr>
            <w:r>
              <w:t>Left == Right</w:t>
            </w:r>
          </w:p>
        </w:tc>
      </w:tr>
    </w:tbl>
    <w:p w:rsidR="005F3517" w:rsidRDefault="005F3517" w:rsidP="005F3517">
      <w:pPr>
        <w:pStyle w:val="berschrift2"/>
        <w:ind w:left="0"/>
      </w:pPr>
      <w:r>
        <w:lastRenderedPageBreak/>
        <w:t>Prüfung der ISBN</w:t>
      </w:r>
    </w:p>
    <w:p w:rsidR="00AE7839" w:rsidRDefault="00AE7839" w:rsidP="00AE7839">
      <w:r>
        <w:t xml:space="preserve">Schließlich sollen alle Bücher gefunden, auf die Konsole ausgegeben und in eine CSV-Datei geschrieben werden, deren ISBN-Nummer </w:t>
      </w:r>
      <w:r w:rsidRPr="00D03F9A">
        <w:rPr>
          <w:b/>
        </w:rPr>
        <w:t>ungültig</w:t>
      </w:r>
      <w:r>
        <w:t xml:space="preserve"> ist.</w:t>
      </w:r>
    </w:p>
    <w:p w:rsidR="003D7061" w:rsidRDefault="003D7061" w:rsidP="003D7061">
      <w:r>
        <w:t xml:space="preserve">Für die internationale Standardbuchnummer (ISBN) ist die Überprüfung auf Korrektheit (Validierung) nach ISBN-10 zu implementieren. Die </w:t>
      </w:r>
      <w:r w:rsidR="00C16B74">
        <w:t xml:space="preserve">statische </w:t>
      </w:r>
      <w:r>
        <w:t xml:space="preserve">Checkmethode wird mit </w:t>
      </w:r>
      <w:r w:rsidRPr="00050F3D">
        <w:t>Unittests</w:t>
      </w:r>
      <w:r>
        <w:t xml:space="preserve"> überprüft.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</w:t>
      </w:r>
      <w:r w:rsidRPr="00E700B6">
        <w:rPr>
          <w:rFonts w:ascii="Consolas" w:hAnsi="Consolas" w:cs="Courier New"/>
          <w:color w:val="808080"/>
          <w:szCs w:val="20"/>
        </w:rPr>
        <w:t>&lt;summary&gt;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Eine gültige ISBN-Nummer besteht aus den Ziffern 0, ... , 9,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'x' oder 'X' (nur an der letzten Stelle)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Die Gesamtlänge der ISBN beträgt 10 Zeichen.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Für die Ermittlung der Prüfsumme werden die Ziffern 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von </w:t>
      </w:r>
      <w:r w:rsidR="00BA31A5" w:rsidRPr="00E700B6">
        <w:rPr>
          <w:rFonts w:ascii="Consolas" w:hAnsi="Consolas" w:cs="Courier New"/>
          <w:color w:val="008000"/>
          <w:szCs w:val="20"/>
        </w:rPr>
        <w:t>links </w:t>
      </w:r>
      <w:r w:rsidRPr="00E700B6">
        <w:rPr>
          <w:rFonts w:ascii="Consolas" w:hAnsi="Consolas" w:cs="Courier New"/>
          <w:color w:val="008000"/>
          <w:szCs w:val="20"/>
        </w:rPr>
        <w:t>nach </w:t>
      </w:r>
      <w:r w:rsidR="00BA31A5" w:rsidRPr="00E700B6">
        <w:rPr>
          <w:rFonts w:ascii="Consolas" w:hAnsi="Consolas" w:cs="Courier New"/>
          <w:color w:val="008000"/>
          <w:szCs w:val="20"/>
        </w:rPr>
        <w:t>rechts </w:t>
      </w:r>
      <w:r w:rsidRPr="00E700B6">
        <w:rPr>
          <w:rFonts w:ascii="Consolas" w:hAnsi="Consolas" w:cs="Courier New"/>
          <w:color w:val="008000"/>
          <w:szCs w:val="20"/>
        </w:rPr>
        <w:t>mit 1 - 10 multipliziert und die 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Produkte aufsummiert. Ist das rechte Zeichen ein x oder X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wird als Zahlenwert 10 verwendet.</w:t>
      </w:r>
    </w:p>
    <w:p w:rsidR="003D7061" w:rsidRPr="00E700B6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</w:rPr>
      </w:pPr>
      <w:r w:rsidRPr="00E700B6">
        <w:rPr>
          <w:rFonts w:ascii="Consolas" w:hAnsi="Consolas" w:cs="Courier New"/>
          <w:color w:val="808080"/>
          <w:szCs w:val="20"/>
        </w:rPr>
        <w:t>///</w:t>
      </w:r>
      <w:r w:rsidRPr="00E700B6">
        <w:rPr>
          <w:rFonts w:ascii="Consolas" w:hAnsi="Consolas" w:cs="Courier New"/>
          <w:color w:val="008000"/>
          <w:szCs w:val="20"/>
        </w:rPr>
        <w:t> Die Prüfsumme muss modulo 11 0 ergeben.</w:t>
      </w:r>
    </w:p>
    <w:p w:rsidR="003D7061" w:rsidRPr="005E5FF4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  <w:lang w:val="en-GB"/>
        </w:rPr>
      </w:pPr>
      <w:r w:rsidRPr="005E5FF4">
        <w:rPr>
          <w:rFonts w:ascii="Consolas" w:hAnsi="Consolas" w:cs="Courier New"/>
          <w:color w:val="808080"/>
          <w:szCs w:val="20"/>
          <w:lang w:val="en-GB"/>
        </w:rPr>
        <w:t>///</w:t>
      </w:r>
      <w:r w:rsidRPr="005E5FF4">
        <w:rPr>
          <w:rFonts w:ascii="Consolas" w:hAnsi="Consolas" w:cs="Courier New"/>
          <w:color w:val="008000"/>
          <w:szCs w:val="20"/>
          <w:lang w:val="en-GB"/>
        </w:rPr>
        <w:t> </w:t>
      </w:r>
      <w:r w:rsidRPr="005E5FF4">
        <w:rPr>
          <w:rFonts w:ascii="Consolas" w:hAnsi="Consolas" w:cs="Courier New"/>
          <w:color w:val="808080"/>
          <w:szCs w:val="20"/>
          <w:lang w:val="en-GB"/>
        </w:rPr>
        <w:t>&lt;/summary&gt;</w:t>
      </w:r>
    </w:p>
    <w:p w:rsidR="003D7061" w:rsidRPr="005E5FF4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  <w:lang w:val="en-GB"/>
        </w:rPr>
      </w:pPr>
      <w:r w:rsidRPr="005E5FF4">
        <w:rPr>
          <w:rFonts w:ascii="Consolas" w:hAnsi="Consolas" w:cs="Courier New"/>
          <w:color w:val="808080"/>
          <w:szCs w:val="20"/>
          <w:lang w:val="en-GB"/>
        </w:rPr>
        <w:t>///</w:t>
      </w:r>
      <w:r w:rsidRPr="005E5FF4">
        <w:rPr>
          <w:rFonts w:ascii="Consolas" w:hAnsi="Consolas" w:cs="Courier New"/>
          <w:color w:val="008000"/>
          <w:szCs w:val="20"/>
          <w:lang w:val="en-GB"/>
        </w:rPr>
        <w:t> </w:t>
      </w:r>
      <w:r w:rsidRPr="005E5FF4">
        <w:rPr>
          <w:rFonts w:ascii="Consolas" w:hAnsi="Consolas" w:cs="Courier New"/>
          <w:color w:val="808080"/>
          <w:szCs w:val="20"/>
          <w:lang w:val="en-GB"/>
        </w:rPr>
        <w:t>&lt;returns&gt;</w:t>
      </w:r>
      <w:r w:rsidRPr="005E5FF4">
        <w:rPr>
          <w:rFonts w:ascii="Consolas" w:hAnsi="Consolas" w:cs="Courier New"/>
          <w:color w:val="008000"/>
          <w:szCs w:val="20"/>
          <w:lang w:val="en-GB"/>
        </w:rPr>
        <w:t>Prüfergebnis</w:t>
      </w:r>
      <w:r w:rsidRPr="005E5FF4">
        <w:rPr>
          <w:rFonts w:ascii="Consolas" w:hAnsi="Consolas" w:cs="Courier New"/>
          <w:color w:val="808080"/>
          <w:szCs w:val="20"/>
          <w:lang w:val="en-GB"/>
        </w:rPr>
        <w:t>&lt;/returns&gt;</w:t>
      </w:r>
    </w:p>
    <w:p w:rsidR="003D7061" w:rsidRDefault="003D7061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  <w:lang w:val="en-GB"/>
        </w:rPr>
      </w:pPr>
      <w:r w:rsidRPr="005E5FF4">
        <w:rPr>
          <w:rFonts w:ascii="Consolas" w:hAnsi="Consolas" w:cs="Courier New"/>
          <w:color w:val="0000FF"/>
          <w:szCs w:val="20"/>
          <w:lang w:val="en-GB"/>
        </w:rPr>
        <w:t>public</w:t>
      </w:r>
      <w:r w:rsidRPr="005E5FF4">
        <w:rPr>
          <w:rFonts w:ascii="Consolas" w:hAnsi="Consolas" w:cs="Courier New"/>
          <w:color w:val="000000"/>
          <w:szCs w:val="20"/>
          <w:lang w:val="en-GB"/>
        </w:rPr>
        <w:t> </w:t>
      </w:r>
      <w:r w:rsidRPr="005E5FF4">
        <w:rPr>
          <w:rFonts w:ascii="Consolas" w:hAnsi="Consolas" w:cs="Courier New"/>
          <w:color w:val="0000FF"/>
          <w:szCs w:val="20"/>
          <w:lang w:val="en-GB"/>
        </w:rPr>
        <w:t>static</w:t>
      </w:r>
      <w:r w:rsidRPr="005E5FF4">
        <w:rPr>
          <w:rFonts w:ascii="Consolas" w:hAnsi="Consolas" w:cs="Courier New"/>
          <w:color w:val="000000"/>
          <w:szCs w:val="20"/>
          <w:lang w:val="en-GB"/>
        </w:rPr>
        <w:t> </w:t>
      </w:r>
      <w:r w:rsidRPr="005E5FF4">
        <w:rPr>
          <w:rFonts w:ascii="Consolas" w:hAnsi="Consolas" w:cs="Courier New"/>
          <w:color w:val="0000FF"/>
          <w:szCs w:val="20"/>
          <w:lang w:val="en-GB"/>
        </w:rPr>
        <w:t>bool</w:t>
      </w:r>
      <w:r w:rsidRPr="005E5FF4">
        <w:rPr>
          <w:rFonts w:ascii="Consolas" w:hAnsi="Consolas" w:cs="Courier New"/>
          <w:color w:val="000000"/>
          <w:szCs w:val="20"/>
          <w:lang w:val="en-GB"/>
        </w:rPr>
        <w:t> CheckIsbn(</w:t>
      </w:r>
      <w:r w:rsidRPr="005E5FF4">
        <w:rPr>
          <w:rFonts w:ascii="Consolas" w:hAnsi="Consolas" w:cs="Courier New"/>
          <w:color w:val="0000FF"/>
          <w:szCs w:val="20"/>
          <w:lang w:val="en-GB"/>
        </w:rPr>
        <w:t>string</w:t>
      </w:r>
      <w:r w:rsidRPr="005E5FF4">
        <w:rPr>
          <w:rFonts w:ascii="Consolas" w:hAnsi="Consolas" w:cs="Courier New"/>
          <w:color w:val="000000"/>
          <w:szCs w:val="20"/>
          <w:lang w:val="en-GB"/>
        </w:rPr>
        <w:t> isbn)</w:t>
      </w:r>
    </w:p>
    <w:p w:rsidR="00AE7839" w:rsidRDefault="00AE7839" w:rsidP="003D70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08"/>
        <w:rPr>
          <w:rFonts w:ascii="Consolas" w:hAnsi="Consolas" w:cs="Courier New"/>
          <w:color w:val="000000"/>
          <w:szCs w:val="20"/>
          <w:lang w:val="en-GB"/>
        </w:rPr>
      </w:pPr>
    </w:p>
    <w:p w:rsidR="00AE7839" w:rsidRPr="00AE7839" w:rsidRDefault="00AE7839" w:rsidP="00AE7839">
      <w:r w:rsidRPr="00AE7839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-275590</wp:posOffset>
            </wp:positionH>
            <wp:positionV relativeFrom="margin">
              <wp:posOffset>3444240</wp:posOffset>
            </wp:positionV>
            <wp:extent cx="6965315" cy="1278890"/>
            <wp:effectExtent l="0" t="0" r="6985" b="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31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839">
        <w:t xml:space="preserve">So </w:t>
      </w:r>
      <w:r>
        <w:t xml:space="preserve">in etwa </w:t>
      </w:r>
      <w:r w:rsidRPr="00AE7839">
        <w:t>soll das Ergebnis der ISBN-Prüfung aussehen:</w:t>
      </w:r>
    </w:p>
    <w:p w:rsidR="004F27BF" w:rsidRDefault="004F27BF" w:rsidP="00893F3A">
      <w:pPr>
        <w:pStyle w:val="berschrift2"/>
        <w:ind w:left="0"/>
      </w:pPr>
      <w:r>
        <w:t>Methodendesign</w:t>
      </w:r>
    </w:p>
    <w:p w:rsidR="004F27BF" w:rsidRPr="00EA6958" w:rsidRDefault="004F27BF" w:rsidP="004F27BF">
      <w:pPr>
        <w:pStyle w:val="Text"/>
        <w:rPr>
          <w:sz w:val="22"/>
        </w:rPr>
      </w:pPr>
      <w:r w:rsidRPr="00EA6958">
        <w:rPr>
          <w:sz w:val="22"/>
        </w:rPr>
        <w:t>Implementieren und verwenden Sie zumindest fo</w:t>
      </w:r>
      <w:r w:rsidR="00F42182" w:rsidRPr="00EA6958">
        <w:rPr>
          <w:sz w:val="22"/>
        </w:rPr>
        <w:t>lgende Methoden (überlegen Sie selbst passende Parameter und Rückgabewerte!):</w:t>
      </w:r>
    </w:p>
    <w:p w:rsidR="004F27BF" w:rsidRPr="00EA6958" w:rsidRDefault="004F27BF" w:rsidP="004F27BF">
      <w:pPr>
        <w:pStyle w:val="Text"/>
        <w:numPr>
          <w:ilvl w:val="0"/>
          <w:numId w:val="39"/>
        </w:numPr>
        <w:rPr>
          <w:sz w:val="22"/>
        </w:rPr>
      </w:pPr>
      <w:r w:rsidRPr="00EA6958">
        <w:rPr>
          <w:b/>
          <w:i/>
          <w:sz w:val="22"/>
        </w:rPr>
        <w:t>ReadCSVFile</w:t>
      </w:r>
      <w:r w:rsidRPr="00EA6958">
        <w:rPr>
          <w:sz w:val="22"/>
        </w:rPr>
        <w:t>: Einlesen einer bestimmten Datei (Parameter: Dateiname) in ein Objektarray</w:t>
      </w:r>
    </w:p>
    <w:p w:rsidR="004F27BF" w:rsidRPr="00EA6958" w:rsidRDefault="004F27BF" w:rsidP="004F27BF">
      <w:pPr>
        <w:pStyle w:val="Text"/>
        <w:numPr>
          <w:ilvl w:val="0"/>
          <w:numId w:val="39"/>
        </w:numPr>
        <w:rPr>
          <w:sz w:val="22"/>
        </w:rPr>
      </w:pPr>
      <w:r w:rsidRPr="00EA6958">
        <w:rPr>
          <w:b/>
          <w:i/>
          <w:sz w:val="22"/>
        </w:rPr>
        <w:t>SortBooks</w:t>
      </w:r>
      <w:r w:rsidRPr="00EA6958">
        <w:rPr>
          <w:sz w:val="22"/>
        </w:rPr>
        <w:t>: Sortieren des Objektarrays nach Verlag und innerhalb des Verlags nach Autor.</w:t>
      </w:r>
    </w:p>
    <w:p w:rsidR="001F12DE" w:rsidRPr="00EA6958" w:rsidRDefault="001F12DE" w:rsidP="004F27BF">
      <w:pPr>
        <w:pStyle w:val="Text"/>
        <w:numPr>
          <w:ilvl w:val="0"/>
          <w:numId w:val="39"/>
        </w:numPr>
        <w:rPr>
          <w:sz w:val="22"/>
        </w:rPr>
      </w:pPr>
      <w:r w:rsidRPr="00EA6958">
        <w:rPr>
          <w:b/>
          <w:i/>
          <w:sz w:val="22"/>
        </w:rPr>
        <w:t>PrintBooks</w:t>
      </w:r>
      <w:r w:rsidRPr="00EA6958">
        <w:rPr>
          <w:sz w:val="22"/>
        </w:rPr>
        <w:t>: Ausgabe eines Book-Arrays auf die Konsole (maximal 20 Bücher auf einmal)</w:t>
      </w:r>
    </w:p>
    <w:p w:rsidR="001F12DE" w:rsidRPr="00EA6958" w:rsidRDefault="001F12DE" w:rsidP="004F27BF">
      <w:pPr>
        <w:pStyle w:val="Text"/>
        <w:numPr>
          <w:ilvl w:val="0"/>
          <w:numId w:val="39"/>
        </w:numPr>
        <w:rPr>
          <w:sz w:val="22"/>
        </w:rPr>
      </w:pPr>
      <w:r w:rsidRPr="00EA6958">
        <w:rPr>
          <w:b/>
          <w:i/>
          <w:sz w:val="22"/>
        </w:rPr>
        <w:t>WriteCSVFile</w:t>
      </w:r>
      <w:r w:rsidRPr="00EA6958">
        <w:rPr>
          <w:sz w:val="22"/>
        </w:rPr>
        <w:t>: Ein Book-Array wird als CSV-Datei abgespeichert (Parameter: Book-Array und Dateiname).</w:t>
      </w:r>
    </w:p>
    <w:p w:rsidR="00506A26" w:rsidRPr="00EA6958" w:rsidRDefault="004C55A5" w:rsidP="00506A26">
      <w:pPr>
        <w:pStyle w:val="Text"/>
        <w:numPr>
          <w:ilvl w:val="0"/>
          <w:numId w:val="39"/>
        </w:numPr>
        <w:rPr>
          <w:sz w:val="22"/>
        </w:rPr>
      </w:pPr>
      <w:r w:rsidRPr="00EA6958">
        <w:rPr>
          <w:b/>
          <w:i/>
          <w:sz w:val="22"/>
        </w:rPr>
        <w:t>GetInvalidBooks</w:t>
      </w:r>
      <w:r w:rsidRPr="00EA6958">
        <w:rPr>
          <w:sz w:val="22"/>
        </w:rPr>
        <w:t>: Liefert alle Bücher die</w:t>
      </w:r>
      <w:r w:rsidR="00506A26" w:rsidRPr="00EA6958">
        <w:rPr>
          <w:sz w:val="22"/>
        </w:rPr>
        <w:t xml:space="preserve"> keine gültig</w:t>
      </w:r>
      <w:r w:rsidR="006D22C0">
        <w:rPr>
          <w:sz w:val="22"/>
        </w:rPr>
        <w:t>en ISBNs aufweisen (Achtung: Dieses</w:t>
      </w:r>
      <w:bookmarkStart w:id="0" w:name="_GoBack"/>
      <w:bookmarkEnd w:id="0"/>
      <w:r w:rsidR="00506A26" w:rsidRPr="00EA6958">
        <w:rPr>
          <w:sz w:val="22"/>
        </w:rPr>
        <w:t xml:space="preserve"> Book-Array muß die richtige Größe haben!).</w:t>
      </w:r>
    </w:p>
    <w:p w:rsidR="00EA5F44" w:rsidRDefault="00EA5F44" w:rsidP="00893F3A">
      <w:pPr>
        <w:pStyle w:val="berschrift2"/>
        <w:ind w:left="0"/>
      </w:pPr>
    </w:p>
    <w:p w:rsidR="00403EEE" w:rsidRDefault="00E27483" w:rsidP="00893F3A">
      <w:pPr>
        <w:pStyle w:val="berschrift2"/>
        <w:ind w:left="0"/>
      </w:pPr>
      <w:r>
        <w:t>Spezialisten</w:t>
      </w:r>
      <w:r w:rsidR="00BE73DB">
        <w:t>aufgabe: RemoveDuplicates</w:t>
      </w:r>
    </w:p>
    <w:p w:rsidR="00BE73DB" w:rsidRDefault="00BE73DB" w:rsidP="00BE73DB">
      <w:pPr>
        <w:pStyle w:val="Text"/>
        <w:rPr>
          <w:sz w:val="22"/>
        </w:rPr>
      </w:pPr>
      <w:r w:rsidRPr="00EA6958">
        <w:rPr>
          <w:sz w:val="22"/>
        </w:rPr>
        <w:t xml:space="preserve">Schreiben Sie zusätzlich eine Methode, die ein neues Book-Array in passender Größe erstellt, </w:t>
      </w:r>
      <w:r w:rsidR="00142640" w:rsidRPr="00EA6958">
        <w:rPr>
          <w:sz w:val="22"/>
        </w:rPr>
        <w:t>das</w:t>
      </w:r>
      <w:r w:rsidRPr="00EA6958">
        <w:rPr>
          <w:sz w:val="22"/>
        </w:rPr>
        <w:t xml:space="preserve"> nur Bücher mit gültiger ISBN enthält. Außerdem darf eine ISBN nur einmal vorkommen</w:t>
      </w:r>
      <w:r w:rsidR="00142640" w:rsidRPr="00EA6958">
        <w:rPr>
          <w:sz w:val="22"/>
        </w:rPr>
        <w:t xml:space="preserve">. Wenn es also mehrere Bücher mit gleicher ISBN gibt, wird nur das erste Buch mit dieser ISBN übernommen, die </w:t>
      </w:r>
      <w:r w:rsidR="00F059DA" w:rsidRPr="00EA6958">
        <w:rPr>
          <w:sz w:val="22"/>
        </w:rPr>
        <w:t>nachfolgenden</w:t>
      </w:r>
      <w:r w:rsidR="00142640" w:rsidRPr="00EA6958">
        <w:rPr>
          <w:sz w:val="22"/>
        </w:rPr>
        <w:t xml:space="preserve"> jedoch nicht.</w:t>
      </w:r>
    </w:p>
    <w:p w:rsidR="00F851D5" w:rsidRDefault="00F851D5" w:rsidP="00BE73DB">
      <w:pPr>
        <w:pStyle w:val="Text"/>
        <w:rPr>
          <w:sz w:val="22"/>
        </w:rPr>
      </w:pPr>
      <w:r>
        <w:rPr>
          <w:sz w:val="22"/>
        </w:rPr>
        <w:t>Das Endergebnis – nur Bücher mit gültiger ISBN und ohne Duplikate – soll in die Datei „books_valid.csv“ gespeichert werden.</w:t>
      </w:r>
    </w:p>
    <w:p w:rsidR="00F851D5" w:rsidRPr="003E4E42" w:rsidRDefault="00F851D5" w:rsidP="00BE73DB">
      <w:pPr>
        <w:pStyle w:val="Text"/>
        <w:rPr>
          <w:b/>
          <w:i/>
          <w:sz w:val="22"/>
        </w:rPr>
      </w:pPr>
      <w:r w:rsidRPr="003E4E42">
        <w:rPr>
          <w:b/>
          <w:i/>
          <w:sz w:val="22"/>
        </w:rPr>
        <w:t>Zur Kontrolle:</w:t>
      </w:r>
    </w:p>
    <w:p w:rsidR="00F851D5" w:rsidRDefault="00F851D5" w:rsidP="00F851D5">
      <w:pPr>
        <w:pStyle w:val="Text"/>
        <w:numPr>
          <w:ilvl w:val="0"/>
          <w:numId w:val="42"/>
        </w:numPr>
        <w:rPr>
          <w:sz w:val="22"/>
        </w:rPr>
      </w:pPr>
      <w:r>
        <w:rPr>
          <w:sz w:val="22"/>
        </w:rPr>
        <w:t>Die Datei books.csv enthält insgesamt 504 Bücher.</w:t>
      </w:r>
    </w:p>
    <w:p w:rsidR="00F851D5" w:rsidRDefault="00F851D5" w:rsidP="00F851D5">
      <w:pPr>
        <w:pStyle w:val="Text"/>
        <w:numPr>
          <w:ilvl w:val="0"/>
          <w:numId w:val="42"/>
        </w:numPr>
        <w:rPr>
          <w:sz w:val="22"/>
        </w:rPr>
      </w:pPr>
      <w:r>
        <w:rPr>
          <w:sz w:val="22"/>
        </w:rPr>
        <w:t>6 davon haben eine ungültige ISBN.</w:t>
      </w:r>
    </w:p>
    <w:p w:rsidR="00F851D5" w:rsidRDefault="00F851D5" w:rsidP="00F851D5">
      <w:pPr>
        <w:pStyle w:val="Text"/>
        <w:numPr>
          <w:ilvl w:val="0"/>
          <w:numId w:val="42"/>
        </w:numPr>
        <w:rPr>
          <w:sz w:val="22"/>
        </w:rPr>
      </w:pPr>
      <w:r>
        <w:rPr>
          <w:sz w:val="22"/>
        </w:rPr>
        <w:t>Weitere 160 Bücher sind Duplikate</w:t>
      </w:r>
      <w:r w:rsidR="000443D3">
        <w:rPr>
          <w:sz w:val="22"/>
        </w:rPr>
        <w:t>.</w:t>
      </w:r>
    </w:p>
    <w:p w:rsidR="00F851D5" w:rsidRPr="00EA6958" w:rsidRDefault="00F851D5" w:rsidP="00F851D5">
      <w:pPr>
        <w:pStyle w:val="Text"/>
        <w:numPr>
          <w:ilvl w:val="0"/>
          <w:numId w:val="42"/>
        </w:numPr>
        <w:rPr>
          <w:sz w:val="22"/>
        </w:rPr>
      </w:pPr>
      <w:r>
        <w:rPr>
          <w:sz w:val="22"/>
        </w:rPr>
        <w:t>Die Datei „books_valid.csv“ müsste also schließlich 338 Datensätze beinhalten.</w:t>
      </w:r>
    </w:p>
    <w:sectPr w:rsidR="00F851D5" w:rsidRPr="00EA6958" w:rsidSect="003C44DC">
      <w:headerReference w:type="even" r:id="rId11"/>
      <w:headerReference w:type="default" r:id="rId12"/>
      <w:pgSz w:w="11906" w:h="16838" w:code="9"/>
      <w:pgMar w:top="1191" w:right="1134" w:bottom="1134" w:left="1134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EC3" w:rsidRDefault="000B1EC3">
      <w:r>
        <w:separator/>
      </w:r>
    </w:p>
    <w:p w:rsidR="000B1EC3" w:rsidRDefault="000B1EC3"/>
  </w:endnote>
  <w:endnote w:type="continuationSeparator" w:id="0">
    <w:p w:rsidR="000B1EC3" w:rsidRDefault="000B1EC3">
      <w:r>
        <w:continuationSeparator/>
      </w:r>
    </w:p>
    <w:p w:rsidR="000B1EC3" w:rsidRDefault="000B1E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EC3" w:rsidRDefault="000B1EC3">
      <w:r>
        <w:separator/>
      </w:r>
    </w:p>
    <w:p w:rsidR="000B1EC3" w:rsidRDefault="000B1EC3"/>
  </w:footnote>
  <w:footnote w:type="continuationSeparator" w:id="0">
    <w:p w:rsidR="000B1EC3" w:rsidRDefault="000B1EC3">
      <w:r>
        <w:continuationSeparator/>
      </w:r>
    </w:p>
    <w:p w:rsidR="000B1EC3" w:rsidRDefault="000B1EC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976" w:rsidRPr="00667CBA" w:rsidRDefault="00B05B34" w:rsidP="00FC6604">
    <w:pPr>
      <w:pBdr>
        <w:bottom w:val="single" w:sz="4" w:space="1" w:color="auto"/>
      </w:pBdr>
      <w:rPr>
        <w:b/>
        <w:lang w:val="de-AT"/>
      </w:rPr>
    </w:pPr>
    <w:r w:rsidRPr="00667CBA">
      <w:rPr>
        <w:b/>
        <w:lang w:val="de-AT"/>
      </w:rPr>
      <w:t>Programmiertest 1AHIF: Bücherliste</w:t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  <w:t xml:space="preserve">    13.6.2017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4DC" w:rsidRPr="00667CBA" w:rsidRDefault="003C44DC" w:rsidP="003C44DC">
    <w:pPr>
      <w:pBdr>
        <w:bottom w:val="single" w:sz="4" w:space="1" w:color="auto"/>
      </w:pBdr>
      <w:rPr>
        <w:b/>
        <w:lang w:val="de-AT"/>
      </w:rPr>
    </w:pPr>
    <w:r w:rsidRPr="00667CBA">
      <w:rPr>
        <w:b/>
        <w:lang w:val="de-AT"/>
      </w:rPr>
      <w:t>Programmiertest 1AHIF: Bücherliste</w:t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</w:r>
    <w:r w:rsidRPr="00667CBA">
      <w:rPr>
        <w:b/>
        <w:lang w:val="de-AT"/>
      </w:rPr>
      <w:tab/>
      <w:t xml:space="preserve">    13.6.2017</w:t>
    </w:r>
  </w:p>
  <w:p w:rsidR="00E60976" w:rsidRDefault="00E60976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216107E"/>
    <w:multiLevelType w:val="hybridMultilevel"/>
    <w:tmpl w:val="C4CEBE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A5D43"/>
    <w:multiLevelType w:val="hybridMultilevel"/>
    <w:tmpl w:val="16DC3D20"/>
    <w:lvl w:ilvl="0" w:tplc="82F20D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62462E0"/>
    <w:multiLevelType w:val="hybridMultilevel"/>
    <w:tmpl w:val="D4707532"/>
    <w:lvl w:ilvl="0" w:tplc="82F20D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65398"/>
    <w:multiLevelType w:val="multilevel"/>
    <w:tmpl w:val="9EC0BC22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7" w15:restartNumberingAfterBreak="0">
    <w:nsid w:val="2DEE2E2D"/>
    <w:multiLevelType w:val="hybridMultilevel"/>
    <w:tmpl w:val="59A218C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717DA"/>
    <w:multiLevelType w:val="hybridMultilevel"/>
    <w:tmpl w:val="594640F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8CF346D"/>
    <w:multiLevelType w:val="hybridMultilevel"/>
    <w:tmpl w:val="EF22A2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A6DA4"/>
    <w:multiLevelType w:val="hybridMultilevel"/>
    <w:tmpl w:val="108E6DC0"/>
    <w:lvl w:ilvl="0" w:tplc="0C070001">
      <w:start w:val="1"/>
      <w:numFmt w:val="bullet"/>
      <w:lvlText w:val=""/>
      <w:lvlJc w:val="left"/>
      <w:pPr>
        <w:ind w:left="1422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2" w:hanging="360"/>
      </w:pPr>
      <w:rPr>
        <w:rFonts w:ascii="Wingdings" w:hAnsi="Wingdings" w:hint="default"/>
      </w:rPr>
    </w:lvl>
  </w:abstractNum>
  <w:abstractNum w:abstractNumId="23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F4B08E9"/>
    <w:multiLevelType w:val="hybridMultilevel"/>
    <w:tmpl w:val="21DE911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F00AB"/>
    <w:multiLevelType w:val="hybridMultilevel"/>
    <w:tmpl w:val="7A72D6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B7AB7"/>
    <w:multiLevelType w:val="hybridMultilevel"/>
    <w:tmpl w:val="040EEBA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16"/>
  </w:num>
  <w:num w:numId="5">
    <w:abstractNumId w:val="16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9"/>
  </w:num>
  <w:num w:numId="17">
    <w:abstractNumId w:val="23"/>
  </w:num>
  <w:num w:numId="18">
    <w:abstractNumId w:val="29"/>
  </w:num>
  <w:num w:numId="19">
    <w:abstractNumId w:val="11"/>
  </w:num>
  <w:num w:numId="20">
    <w:abstractNumId w:val="28"/>
  </w:num>
  <w:num w:numId="21">
    <w:abstractNumId w:val="16"/>
  </w:num>
  <w:num w:numId="22">
    <w:abstractNumId w:val="16"/>
  </w:num>
  <w:num w:numId="23">
    <w:abstractNumId w:val="20"/>
  </w:num>
  <w:num w:numId="24">
    <w:abstractNumId w:val="16"/>
  </w:num>
  <w:num w:numId="25">
    <w:abstractNumId w:val="25"/>
  </w:num>
  <w:num w:numId="26">
    <w:abstractNumId w:val="16"/>
  </w:num>
  <w:num w:numId="27">
    <w:abstractNumId w:val="17"/>
  </w:num>
  <w:num w:numId="28">
    <w:abstractNumId w:val="18"/>
  </w:num>
  <w:num w:numId="29">
    <w:abstractNumId w:val="22"/>
  </w:num>
  <w:num w:numId="30">
    <w:abstractNumId w:val="24"/>
  </w:num>
  <w:num w:numId="31">
    <w:abstractNumId w:val="20"/>
  </w:num>
  <w:num w:numId="32">
    <w:abstractNumId w:val="12"/>
  </w:num>
  <w:num w:numId="33">
    <w:abstractNumId w:val="21"/>
  </w:num>
  <w:num w:numId="34">
    <w:abstractNumId w:val="16"/>
  </w:num>
  <w:num w:numId="35">
    <w:abstractNumId w:val="16"/>
  </w:num>
  <w:num w:numId="36">
    <w:abstractNumId w:val="16"/>
  </w:num>
  <w:num w:numId="37">
    <w:abstractNumId w:val="16"/>
  </w:num>
  <w:num w:numId="38">
    <w:abstractNumId w:val="26"/>
  </w:num>
  <w:num w:numId="39">
    <w:abstractNumId w:val="27"/>
  </w:num>
  <w:num w:numId="40">
    <w:abstractNumId w:val="16"/>
  </w:num>
  <w:num w:numId="41">
    <w:abstractNumId w:val="13"/>
  </w:num>
  <w:num w:numId="42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30C1"/>
    <w:rsid w:val="000443D3"/>
    <w:rsid w:val="0004798C"/>
    <w:rsid w:val="00047BEB"/>
    <w:rsid w:val="00050F3D"/>
    <w:rsid w:val="000563EF"/>
    <w:rsid w:val="00056FD9"/>
    <w:rsid w:val="00063666"/>
    <w:rsid w:val="000718FB"/>
    <w:rsid w:val="000735F7"/>
    <w:rsid w:val="000738BC"/>
    <w:rsid w:val="000762E0"/>
    <w:rsid w:val="00077816"/>
    <w:rsid w:val="00085B19"/>
    <w:rsid w:val="000907F4"/>
    <w:rsid w:val="0009296B"/>
    <w:rsid w:val="000A2560"/>
    <w:rsid w:val="000A30F3"/>
    <w:rsid w:val="000B1EC3"/>
    <w:rsid w:val="000C5B1A"/>
    <w:rsid w:val="000C5C57"/>
    <w:rsid w:val="000D36AF"/>
    <w:rsid w:val="000E1667"/>
    <w:rsid w:val="000E27E9"/>
    <w:rsid w:val="000E5350"/>
    <w:rsid w:val="000F655A"/>
    <w:rsid w:val="00102794"/>
    <w:rsid w:val="00104AF4"/>
    <w:rsid w:val="00105E3C"/>
    <w:rsid w:val="00106967"/>
    <w:rsid w:val="001159CB"/>
    <w:rsid w:val="0012491F"/>
    <w:rsid w:val="00126175"/>
    <w:rsid w:val="00130B33"/>
    <w:rsid w:val="00131E31"/>
    <w:rsid w:val="001340D7"/>
    <w:rsid w:val="001416CF"/>
    <w:rsid w:val="0014219A"/>
    <w:rsid w:val="00142640"/>
    <w:rsid w:val="00150028"/>
    <w:rsid w:val="001535BB"/>
    <w:rsid w:val="0015584D"/>
    <w:rsid w:val="0016305A"/>
    <w:rsid w:val="001915BE"/>
    <w:rsid w:val="001A1EF1"/>
    <w:rsid w:val="001A1FB2"/>
    <w:rsid w:val="001A286F"/>
    <w:rsid w:val="001A75F0"/>
    <w:rsid w:val="001B17B0"/>
    <w:rsid w:val="001B4DBF"/>
    <w:rsid w:val="001C17B1"/>
    <w:rsid w:val="001F0820"/>
    <w:rsid w:val="001F12DE"/>
    <w:rsid w:val="00200800"/>
    <w:rsid w:val="002009AA"/>
    <w:rsid w:val="002031B7"/>
    <w:rsid w:val="0020535B"/>
    <w:rsid w:val="002057D4"/>
    <w:rsid w:val="002111F3"/>
    <w:rsid w:val="002264AD"/>
    <w:rsid w:val="00227970"/>
    <w:rsid w:val="002360AF"/>
    <w:rsid w:val="00242EA8"/>
    <w:rsid w:val="00246FEE"/>
    <w:rsid w:val="00257C4C"/>
    <w:rsid w:val="00260025"/>
    <w:rsid w:val="002613BE"/>
    <w:rsid w:val="00275394"/>
    <w:rsid w:val="00275904"/>
    <w:rsid w:val="00276330"/>
    <w:rsid w:val="00281515"/>
    <w:rsid w:val="002842F8"/>
    <w:rsid w:val="00290268"/>
    <w:rsid w:val="00290FB3"/>
    <w:rsid w:val="00292B3E"/>
    <w:rsid w:val="00293879"/>
    <w:rsid w:val="002A3104"/>
    <w:rsid w:val="002A53E4"/>
    <w:rsid w:val="002A6E3A"/>
    <w:rsid w:val="002A74E7"/>
    <w:rsid w:val="002A7B62"/>
    <w:rsid w:val="002A7CBA"/>
    <w:rsid w:val="002B117F"/>
    <w:rsid w:val="002B62BB"/>
    <w:rsid w:val="002E523E"/>
    <w:rsid w:val="002F5BB3"/>
    <w:rsid w:val="002F64BE"/>
    <w:rsid w:val="00301B99"/>
    <w:rsid w:val="003040D6"/>
    <w:rsid w:val="00304A34"/>
    <w:rsid w:val="003153D4"/>
    <w:rsid w:val="00321383"/>
    <w:rsid w:val="00322FD8"/>
    <w:rsid w:val="00324D2C"/>
    <w:rsid w:val="003277A5"/>
    <w:rsid w:val="00340484"/>
    <w:rsid w:val="00340B31"/>
    <w:rsid w:val="0035043C"/>
    <w:rsid w:val="00352D22"/>
    <w:rsid w:val="003548AE"/>
    <w:rsid w:val="00357DC0"/>
    <w:rsid w:val="00360E10"/>
    <w:rsid w:val="00380DFA"/>
    <w:rsid w:val="00396569"/>
    <w:rsid w:val="003A22BE"/>
    <w:rsid w:val="003A45B1"/>
    <w:rsid w:val="003B605F"/>
    <w:rsid w:val="003C4094"/>
    <w:rsid w:val="003C44DC"/>
    <w:rsid w:val="003C783C"/>
    <w:rsid w:val="003D335B"/>
    <w:rsid w:val="003D6226"/>
    <w:rsid w:val="003D7061"/>
    <w:rsid w:val="003E2004"/>
    <w:rsid w:val="003E4E42"/>
    <w:rsid w:val="003F4740"/>
    <w:rsid w:val="003F65B1"/>
    <w:rsid w:val="00403EEE"/>
    <w:rsid w:val="0040469E"/>
    <w:rsid w:val="00405D4A"/>
    <w:rsid w:val="00405F04"/>
    <w:rsid w:val="00407027"/>
    <w:rsid w:val="00407AC0"/>
    <w:rsid w:val="00411F60"/>
    <w:rsid w:val="004129CF"/>
    <w:rsid w:val="00417049"/>
    <w:rsid w:val="004244AE"/>
    <w:rsid w:val="0043413C"/>
    <w:rsid w:val="004409BB"/>
    <w:rsid w:val="00451FF6"/>
    <w:rsid w:val="0045517B"/>
    <w:rsid w:val="00457465"/>
    <w:rsid w:val="004627A4"/>
    <w:rsid w:val="00485AD5"/>
    <w:rsid w:val="004966D7"/>
    <w:rsid w:val="004A1617"/>
    <w:rsid w:val="004B0C73"/>
    <w:rsid w:val="004B5A9A"/>
    <w:rsid w:val="004C3E55"/>
    <w:rsid w:val="004C55A5"/>
    <w:rsid w:val="004C6E3D"/>
    <w:rsid w:val="004E2123"/>
    <w:rsid w:val="004E3498"/>
    <w:rsid w:val="004E7C6A"/>
    <w:rsid w:val="004F1DF4"/>
    <w:rsid w:val="004F25D5"/>
    <w:rsid w:val="004F27BF"/>
    <w:rsid w:val="004F3044"/>
    <w:rsid w:val="00502E7D"/>
    <w:rsid w:val="00506A26"/>
    <w:rsid w:val="00506C4C"/>
    <w:rsid w:val="005160AF"/>
    <w:rsid w:val="00520BEC"/>
    <w:rsid w:val="00531734"/>
    <w:rsid w:val="00537127"/>
    <w:rsid w:val="00541FD1"/>
    <w:rsid w:val="0054484E"/>
    <w:rsid w:val="00557965"/>
    <w:rsid w:val="00564B38"/>
    <w:rsid w:val="0057035C"/>
    <w:rsid w:val="00570455"/>
    <w:rsid w:val="005741B7"/>
    <w:rsid w:val="0058130F"/>
    <w:rsid w:val="00597103"/>
    <w:rsid w:val="005A34B0"/>
    <w:rsid w:val="005A6510"/>
    <w:rsid w:val="005B7BF1"/>
    <w:rsid w:val="005C7703"/>
    <w:rsid w:val="005D25BA"/>
    <w:rsid w:val="005D26E6"/>
    <w:rsid w:val="005D2A48"/>
    <w:rsid w:val="005D5FC1"/>
    <w:rsid w:val="005D6824"/>
    <w:rsid w:val="005E273E"/>
    <w:rsid w:val="005E5C55"/>
    <w:rsid w:val="005E5FF4"/>
    <w:rsid w:val="005F0214"/>
    <w:rsid w:val="005F0E02"/>
    <w:rsid w:val="005F3517"/>
    <w:rsid w:val="006228F3"/>
    <w:rsid w:val="0062601C"/>
    <w:rsid w:val="00626E34"/>
    <w:rsid w:val="0064019F"/>
    <w:rsid w:val="00642EA8"/>
    <w:rsid w:val="00643522"/>
    <w:rsid w:val="00653161"/>
    <w:rsid w:val="006534A8"/>
    <w:rsid w:val="00656E89"/>
    <w:rsid w:val="006614E1"/>
    <w:rsid w:val="00667CBA"/>
    <w:rsid w:val="006827C3"/>
    <w:rsid w:val="00687CBE"/>
    <w:rsid w:val="006954DE"/>
    <w:rsid w:val="006A0BC9"/>
    <w:rsid w:val="006A2611"/>
    <w:rsid w:val="006A3D92"/>
    <w:rsid w:val="006A685A"/>
    <w:rsid w:val="006C4A63"/>
    <w:rsid w:val="006C50A9"/>
    <w:rsid w:val="006D0D24"/>
    <w:rsid w:val="006D22C0"/>
    <w:rsid w:val="006D65FE"/>
    <w:rsid w:val="006D6DFF"/>
    <w:rsid w:val="00730D13"/>
    <w:rsid w:val="007319C9"/>
    <w:rsid w:val="007436DC"/>
    <w:rsid w:val="00775FD6"/>
    <w:rsid w:val="00785077"/>
    <w:rsid w:val="0078551E"/>
    <w:rsid w:val="00787183"/>
    <w:rsid w:val="00790DD8"/>
    <w:rsid w:val="00791798"/>
    <w:rsid w:val="00797B77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3F3B"/>
    <w:rsid w:val="007E6E7A"/>
    <w:rsid w:val="007F6739"/>
    <w:rsid w:val="00800621"/>
    <w:rsid w:val="00816B24"/>
    <w:rsid w:val="00825A26"/>
    <w:rsid w:val="0082628D"/>
    <w:rsid w:val="008271E3"/>
    <w:rsid w:val="00831F5F"/>
    <w:rsid w:val="00837FA7"/>
    <w:rsid w:val="0084204A"/>
    <w:rsid w:val="00842BC4"/>
    <w:rsid w:val="008458B3"/>
    <w:rsid w:val="00845CED"/>
    <w:rsid w:val="00853EB5"/>
    <w:rsid w:val="00862716"/>
    <w:rsid w:val="00863011"/>
    <w:rsid w:val="00870491"/>
    <w:rsid w:val="00871217"/>
    <w:rsid w:val="008815BD"/>
    <w:rsid w:val="0088511A"/>
    <w:rsid w:val="00893F3A"/>
    <w:rsid w:val="008A156A"/>
    <w:rsid w:val="008A62EA"/>
    <w:rsid w:val="008A743B"/>
    <w:rsid w:val="008B0886"/>
    <w:rsid w:val="008B2193"/>
    <w:rsid w:val="008B4109"/>
    <w:rsid w:val="008C0332"/>
    <w:rsid w:val="008C21D6"/>
    <w:rsid w:val="008D46FD"/>
    <w:rsid w:val="008E2B0E"/>
    <w:rsid w:val="008E3247"/>
    <w:rsid w:val="008F23F4"/>
    <w:rsid w:val="00901979"/>
    <w:rsid w:val="0090542D"/>
    <w:rsid w:val="00911751"/>
    <w:rsid w:val="00916CA7"/>
    <w:rsid w:val="00917221"/>
    <w:rsid w:val="00923668"/>
    <w:rsid w:val="00924166"/>
    <w:rsid w:val="009248A0"/>
    <w:rsid w:val="00924B81"/>
    <w:rsid w:val="0094141E"/>
    <w:rsid w:val="0096714D"/>
    <w:rsid w:val="00976300"/>
    <w:rsid w:val="009808B2"/>
    <w:rsid w:val="0098412D"/>
    <w:rsid w:val="00986486"/>
    <w:rsid w:val="00986EFF"/>
    <w:rsid w:val="009B4895"/>
    <w:rsid w:val="009B582E"/>
    <w:rsid w:val="009B7BAA"/>
    <w:rsid w:val="009C0C11"/>
    <w:rsid w:val="009C5B1A"/>
    <w:rsid w:val="009C6A82"/>
    <w:rsid w:val="009D7890"/>
    <w:rsid w:val="009E141F"/>
    <w:rsid w:val="009E40D5"/>
    <w:rsid w:val="009F74CD"/>
    <w:rsid w:val="00A0075C"/>
    <w:rsid w:val="00A01705"/>
    <w:rsid w:val="00A032E5"/>
    <w:rsid w:val="00A05D6B"/>
    <w:rsid w:val="00A06B49"/>
    <w:rsid w:val="00A14EE8"/>
    <w:rsid w:val="00A21F07"/>
    <w:rsid w:val="00A25F0A"/>
    <w:rsid w:val="00A30CC4"/>
    <w:rsid w:val="00A31369"/>
    <w:rsid w:val="00A405D4"/>
    <w:rsid w:val="00A41A42"/>
    <w:rsid w:val="00A428A9"/>
    <w:rsid w:val="00A44872"/>
    <w:rsid w:val="00A537EE"/>
    <w:rsid w:val="00A55BEC"/>
    <w:rsid w:val="00A55EE2"/>
    <w:rsid w:val="00A62D75"/>
    <w:rsid w:val="00A66956"/>
    <w:rsid w:val="00A67BF2"/>
    <w:rsid w:val="00A71E24"/>
    <w:rsid w:val="00A734C6"/>
    <w:rsid w:val="00A73EFB"/>
    <w:rsid w:val="00A76820"/>
    <w:rsid w:val="00A81304"/>
    <w:rsid w:val="00A81722"/>
    <w:rsid w:val="00A821C1"/>
    <w:rsid w:val="00A849F1"/>
    <w:rsid w:val="00A9080D"/>
    <w:rsid w:val="00A9242E"/>
    <w:rsid w:val="00A94217"/>
    <w:rsid w:val="00A97BFD"/>
    <w:rsid w:val="00AD09A3"/>
    <w:rsid w:val="00AD1FAD"/>
    <w:rsid w:val="00AD26FB"/>
    <w:rsid w:val="00AD3292"/>
    <w:rsid w:val="00AE0E3E"/>
    <w:rsid w:val="00AE20C5"/>
    <w:rsid w:val="00AE7839"/>
    <w:rsid w:val="00AE7C73"/>
    <w:rsid w:val="00AF405B"/>
    <w:rsid w:val="00AF6C1A"/>
    <w:rsid w:val="00B0243B"/>
    <w:rsid w:val="00B05B34"/>
    <w:rsid w:val="00B112D4"/>
    <w:rsid w:val="00B373B1"/>
    <w:rsid w:val="00B51767"/>
    <w:rsid w:val="00B55D46"/>
    <w:rsid w:val="00B73DCD"/>
    <w:rsid w:val="00B90BB7"/>
    <w:rsid w:val="00B91825"/>
    <w:rsid w:val="00B94667"/>
    <w:rsid w:val="00B95E7C"/>
    <w:rsid w:val="00B97040"/>
    <w:rsid w:val="00BA31A5"/>
    <w:rsid w:val="00BA3310"/>
    <w:rsid w:val="00BA45CF"/>
    <w:rsid w:val="00BC1265"/>
    <w:rsid w:val="00BE62EE"/>
    <w:rsid w:val="00BE73DB"/>
    <w:rsid w:val="00BF115C"/>
    <w:rsid w:val="00C133F3"/>
    <w:rsid w:val="00C16ABD"/>
    <w:rsid w:val="00C16B74"/>
    <w:rsid w:val="00C16F7E"/>
    <w:rsid w:val="00C30456"/>
    <w:rsid w:val="00C35ACA"/>
    <w:rsid w:val="00C37667"/>
    <w:rsid w:val="00C454B2"/>
    <w:rsid w:val="00C47153"/>
    <w:rsid w:val="00C5636D"/>
    <w:rsid w:val="00C573EE"/>
    <w:rsid w:val="00C81F99"/>
    <w:rsid w:val="00C859AB"/>
    <w:rsid w:val="00C86FFD"/>
    <w:rsid w:val="00C947C2"/>
    <w:rsid w:val="00C95C42"/>
    <w:rsid w:val="00CA2A08"/>
    <w:rsid w:val="00CA45BF"/>
    <w:rsid w:val="00CB1F54"/>
    <w:rsid w:val="00CB6AC3"/>
    <w:rsid w:val="00CB7461"/>
    <w:rsid w:val="00CC5271"/>
    <w:rsid w:val="00CD0365"/>
    <w:rsid w:val="00CD6472"/>
    <w:rsid w:val="00D03F9A"/>
    <w:rsid w:val="00D12F6C"/>
    <w:rsid w:val="00D135F3"/>
    <w:rsid w:val="00D270D8"/>
    <w:rsid w:val="00D27CF2"/>
    <w:rsid w:val="00D32D47"/>
    <w:rsid w:val="00D371AB"/>
    <w:rsid w:val="00D37A0A"/>
    <w:rsid w:val="00D42FB6"/>
    <w:rsid w:val="00D44790"/>
    <w:rsid w:val="00D45869"/>
    <w:rsid w:val="00D46372"/>
    <w:rsid w:val="00D579FB"/>
    <w:rsid w:val="00D623FC"/>
    <w:rsid w:val="00D6557A"/>
    <w:rsid w:val="00D76AB3"/>
    <w:rsid w:val="00D90461"/>
    <w:rsid w:val="00D97FF7"/>
    <w:rsid w:val="00DA6D30"/>
    <w:rsid w:val="00DE07BC"/>
    <w:rsid w:val="00DE56A3"/>
    <w:rsid w:val="00DE5837"/>
    <w:rsid w:val="00DE7B4F"/>
    <w:rsid w:val="00DE7CF9"/>
    <w:rsid w:val="00DF0A9C"/>
    <w:rsid w:val="00E03463"/>
    <w:rsid w:val="00E15F99"/>
    <w:rsid w:val="00E17F63"/>
    <w:rsid w:val="00E22CF9"/>
    <w:rsid w:val="00E22FC3"/>
    <w:rsid w:val="00E25959"/>
    <w:rsid w:val="00E27483"/>
    <w:rsid w:val="00E30F0B"/>
    <w:rsid w:val="00E31235"/>
    <w:rsid w:val="00E32DD5"/>
    <w:rsid w:val="00E35288"/>
    <w:rsid w:val="00E353B9"/>
    <w:rsid w:val="00E37A15"/>
    <w:rsid w:val="00E41906"/>
    <w:rsid w:val="00E46A98"/>
    <w:rsid w:val="00E46E93"/>
    <w:rsid w:val="00E505D2"/>
    <w:rsid w:val="00E54D93"/>
    <w:rsid w:val="00E60976"/>
    <w:rsid w:val="00E67364"/>
    <w:rsid w:val="00E700B6"/>
    <w:rsid w:val="00E705DA"/>
    <w:rsid w:val="00E87792"/>
    <w:rsid w:val="00E913B8"/>
    <w:rsid w:val="00E9296B"/>
    <w:rsid w:val="00E97877"/>
    <w:rsid w:val="00EA5F44"/>
    <w:rsid w:val="00EA6958"/>
    <w:rsid w:val="00EB7405"/>
    <w:rsid w:val="00EC0162"/>
    <w:rsid w:val="00EC0799"/>
    <w:rsid w:val="00EC1E09"/>
    <w:rsid w:val="00ED03BE"/>
    <w:rsid w:val="00ED0C02"/>
    <w:rsid w:val="00ED0F53"/>
    <w:rsid w:val="00ED4B80"/>
    <w:rsid w:val="00EE4181"/>
    <w:rsid w:val="00EE54AE"/>
    <w:rsid w:val="00F01F20"/>
    <w:rsid w:val="00F059DA"/>
    <w:rsid w:val="00F14213"/>
    <w:rsid w:val="00F16A81"/>
    <w:rsid w:val="00F21341"/>
    <w:rsid w:val="00F2163A"/>
    <w:rsid w:val="00F24B17"/>
    <w:rsid w:val="00F30136"/>
    <w:rsid w:val="00F33396"/>
    <w:rsid w:val="00F35B25"/>
    <w:rsid w:val="00F42182"/>
    <w:rsid w:val="00F560F4"/>
    <w:rsid w:val="00F61676"/>
    <w:rsid w:val="00F62876"/>
    <w:rsid w:val="00F662FC"/>
    <w:rsid w:val="00F728EF"/>
    <w:rsid w:val="00F851D5"/>
    <w:rsid w:val="00F95524"/>
    <w:rsid w:val="00FA021F"/>
    <w:rsid w:val="00FC2A52"/>
    <w:rsid w:val="00FC420E"/>
    <w:rsid w:val="00FC4C82"/>
    <w:rsid w:val="00FC5E53"/>
    <w:rsid w:val="00FC6604"/>
    <w:rsid w:val="00FD2C15"/>
    <w:rsid w:val="00FD60DE"/>
    <w:rsid w:val="00FF0C73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39E675E4-C3C1-4AC9-A0F2-59128FD8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04AF4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104AF4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6614E1"/>
    <w:pPr>
      <w:pageBreakBefore w:val="0"/>
      <w:numPr>
        <w:ilvl w:val="1"/>
        <w:numId w:val="4"/>
      </w:numPr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104AF4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104AF4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104AF4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104AF4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104AF4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104AF4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104AF4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104AF4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104AF4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104AF4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104A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104AF4"/>
  </w:style>
  <w:style w:type="paragraph" w:customStyle="1" w:styleId="BeispielAufzhlung1">
    <w:name w:val="Beispiel Aufzählung 1"/>
    <w:basedOn w:val="BeispielText"/>
    <w:rsid w:val="00104AF4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104AF4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104AF4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104AF4"/>
    <w:pPr>
      <w:numPr>
        <w:numId w:val="1"/>
      </w:numPr>
    </w:pPr>
  </w:style>
  <w:style w:type="paragraph" w:customStyle="1" w:styleId="Aufzhlung2">
    <w:name w:val="Aufzählung 2"/>
    <w:basedOn w:val="Standard"/>
    <w:rsid w:val="00104AF4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104AF4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104AF4"/>
    <w:rPr>
      <w:b/>
    </w:rPr>
  </w:style>
  <w:style w:type="paragraph" w:customStyle="1" w:styleId="Tabelle-kompakt">
    <w:name w:val="Tabelle-kompakt"/>
    <w:basedOn w:val="Tabelle"/>
    <w:rsid w:val="00104AF4"/>
    <w:rPr>
      <w:sz w:val="20"/>
      <w:szCs w:val="20"/>
    </w:rPr>
  </w:style>
  <w:style w:type="paragraph" w:customStyle="1" w:styleId="Tabelle">
    <w:name w:val="Tabelle"/>
    <w:basedOn w:val="Text"/>
    <w:rsid w:val="00104AF4"/>
    <w:pPr>
      <w:keepLines/>
      <w:jc w:val="left"/>
    </w:pPr>
  </w:style>
  <w:style w:type="paragraph" w:customStyle="1" w:styleId="TabelleBezeichnung">
    <w:name w:val="Tabelle Bezeichnung"/>
    <w:basedOn w:val="Standard"/>
    <w:rsid w:val="00104AF4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104AF4"/>
    <w:pPr>
      <w:ind w:left="284"/>
    </w:pPr>
  </w:style>
  <w:style w:type="paragraph" w:customStyle="1" w:styleId="AufgabeText">
    <w:name w:val="Aufgabe Text"/>
    <w:basedOn w:val="Standard"/>
    <w:rsid w:val="00104AF4"/>
    <w:pPr>
      <w:ind w:left="284"/>
    </w:pPr>
  </w:style>
  <w:style w:type="paragraph" w:customStyle="1" w:styleId="Formel">
    <w:name w:val="Formel"/>
    <w:basedOn w:val="Standard"/>
    <w:autoRedefine/>
    <w:rsid w:val="00104AF4"/>
    <w:pPr>
      <w:jc w:val="center"/>
    </w:pPr>
  </w:style>
  <w:style w:type="paragraph" w:customStyle="1" w:styleId="Handout">
    <w:name w:val="Handout"/>
    <w:basedOn w:val="Text"/>
    <w:rsid w:val="00104AF4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104AF4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104AF4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104AF4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104AF4"/>
    <w:pPr>
      <w:spacing w:before="0"/>
    </w:pPr>
  </w:style>
  <w:style w:type="character" w:styleId="HTMLSchreibmaschine">
    <w:name w:val="HTML Typewriter"/>
    <w:rsid w:val="00104AF4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104AF4"/>
    <w:rPr>
      <w:rFonts w:ascii="Tahoma" w:hAnsi="Tahoma" w:cs="Tahoma"/>
      <w:sz w:val="16"/>
      <w:szCs w:val="16"/>
    </w:rPr>
  </w:style>
  <w:style w:type="paragraph" w:customStyle="1" w:styleId="Syntax">
    <w:name w:val="Syntax"/>
    <w:rsid w:val="00104AF4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104AF4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104AF4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104AF4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104AF4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104AF4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rsid w:val="00104AF4"/>
    <w:rPr>
      <w:color w:val="800080"/>
      <w:u w:val="single"/>
    </w:rPr>
  </w:style>
  <w:style w:type="paragraph" w:customStyle="1" w:styleId="BeispielTitel">
    <w:name w:val="Beispiel Titel"/>
    <w:basedOn w:val="Standard"/>
    <w:rsid w:val="00104AF4"/>
    <w:rPr>
      <w:i/>
    </w:rPr>
  </w:style>
  <w:style w:type="paragraph" w:styleId="NurText">
    <w:name w:val="Plain Text"/>
    <w:basedOn w:val="Standard"/>
    <w:rsid w:val="00104AF4"/>
    <w:rPr>
      <w:rFonts w:ascii="Courier New" w:hAnsi="Courier New" w:cs="Courier New"/>
    </w:rPr>
  </w:style>
  <w:style w:type="character" w:styleId="Funotenzeichen">
    <w:name w:val="footnote reference"/>
    <w:semiHidden/>
    <w:rsid w:val="00104AF4"/>
    <w:rPr>
      <w:vertAlign w:val="superscript"/>
    </w:rPr>
  </w:style>
  <w:style w:type="paragraph" w:styleId="Dokumentstruktur">
    <w:name w:val="Document Map"/>
    <w:basedOn w:val="Standard"/>
    <w:semiHidden/>
    <w:rsid w:val="00104AF4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104AF4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104AF4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104AF4"/>
    <w:rPr>
      <w:sz w:val="16"/>
    </w:rPr>
  </w:style>
  <w:style w:type="paragraph" w:styleId="Kommentartext">
    <w:name w:val="annotation text"/>
    <w:basedOn w:val="Standard"/>
    <w:semiHidden/>
    <w:rsid w:val="00104AF4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104AF4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104AF4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104AF4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104AF4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104AF4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104AF4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104AF4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104AF4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104AF4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104AF4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104AF4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104AF4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104AF4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104AF4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104AF4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104AF4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104AF4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104AF4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104AF4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104AF4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uiPriority w:val="99"/>
    <w:rsid w:val="00104AF4"/>
    <w:rPr>
      <w:lang w:val="de-AT"/>
    </w:rPr>
  </w:style>
  <w:style w:type="paragraph" w:styleId="Blocktext">
    <w:name w:val="Block Text"/>
    <w:basedOn w:val="Standard"/>
    <w:rsid w:val="00104AF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link w:val="HTMLVorformatiertZchn"/>
    <w:uiPriority w:val="99"/>
    <w:rsid w:val="0010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104AF4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104AF4"/>
    <w:rPr>
      <w:b/>
    </w:rPr>
  </w:style>
  <w:style w:type="paragraph" w:customStyle="1" w:styleId="Tabellentext">
    <w:name w:val="Tabellentext"/>
    <w:basedOn w:val="Standard"/>
    <w:rsid w:val="00104AF4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104AF4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104AF4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104AF4"/>
  </w:style>
  <w:style w:type="paragraph" w:customStyle="1" w:styleId="Motivation">
    <w:name w:val="Motivation"/>
    <w:basedOn w:val="Standard"/>
    <w:rsid w:val="00104AF4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104AF4"/>
    <w:rPr>
      <w:i/>
    </w:rPr>
  </w:style>
  <w:style w:type="paragraph" w:customStyle="1" w:styleId="Aufgabentitel">
    <w:name w:val="Aufgabentitel"/>
    <w:basedOn w:val="Standard"/>
    <w:rsid w:val="00104AF4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104AF4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104AF4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104AF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character" w:customStyle="1" w:styleId="HTMLVorformatiertZchn">
    <w:name w:val="HTML Vorformatiert Zchn"/>
    <w:link w:val="HTMLVorformatiert"/>
    <w:uiPriority w:val="99"/>
    <w:rsid w:val="00E700B6"/>
    <w:rPr>
      <w:rFonts w:ascii="Courier New" w:eastAsia="Courier New" w:hAnsi="Courier New" w:cs="Courier New"/>
      <w:szCs w:val="24"/>
      <w:lang w:val="de-AT"/>
    </w:rPr>
  </w:style>
  <w:style w:type="paragraph" w:styleId="Listenabsatz">
    <w:name w:val="List Paragraph"/>
    <w:basedOn w:val="Standard"/>
    <w:uiPriority w:val="34"/>
    <w:qFormat/>
    <w:rsid w:val="008F23F4"/>
    <w:pPr>
      <w:ind w:left="720"/>
      <w:contextualSpacing/>
    </w:pPr>
  </w:style>
  <w:style w:type="table" w:styleId="Tabellenraster">
    <w:name w:val="Table Grid"/>
    <w:basedOn w:val="NormaleTabelle"/>
    <w:rsid w:val="00911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021256-6D04-431B-B970-172C466AD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2</Pages>
  <Words>533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3886</CharactersWithSpaces>
  <SharedDoc>false</SharedDoc>
  <HLinks>
    <vt:vector size="6" baseType="variant">
      <vt:variant>
        <vt:i4>7798899</vt:i4>
      </vt:variant>
      <vt:variant>
        <vt:i4>0</vt:i4>
      </vt:variant>
      <vt:variant>
        <vt:i4>0</vt:i4>
      </vt:variant>
      <vt:variant>
        <vt:i4>5</vt:i4>
      </vt:variant>
      <vt:variant>
        <vt:lpwstr>http://www.antolin.de/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49</cp:revision>
  <cp:lastPrinted>2017-04-01T08:11:00Z</cp:lastPrinted>
  <dcterms:created xsi:type="dcterms:W3CDTF">2017-06-09T09:49:00Z</dcterms:created>
  <dcterms:modified xsi:type="dcterms:W3CDTF">2017-06-12T17:38:00Z</dcterms:modified>
</cp:coreProperties>
</file>