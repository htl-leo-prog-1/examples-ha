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0"/>
  <w:body>
    <w:p w14:paraId="6A56A07D" w14:textId="77777777" w:rsidR="00405F04" w:rsidRDefault="0075380F" w:rsidP="00BA45CF">
      <w:pPr>
        <w:pStyle w:val="berschrift1"/>
      </w:pPr>
      <w:r>
        <w:t xml:space="preserve">Besuch </w:t>
      </w:r>
      <w:r w:rsidR="00C6727E">
        <w:t xml:space="preserve">bei </w:t>
      </w:r>
      <w:r>
        <w:t>der Lieblingstante</w:t>
      </w:r>
    </w:p>
    <w:p w14:paraId="1857B9AC" w14:textId="77777777" w:rsidR="00BA45CF" w:rsidRDefault="00A81722" w:rsidP="002264AD">
      <w:pPr>
        <w:pStyle w:val="berschrift2"/>
      </w:pPr>
      <w:r>
        <w:t>Lehrziele</w:t>
      </w:r>
      <w:r w:rsidR="00BA45CF">
        <w:t>:</w:t>
      </w:r>
    </w:p>
    <w:p w14:paraId="787AC24A" w14:textId="77777777" w:rsidR="00293879" w:rsidRDefault="00293879" w:rsidP="00A7783F">
      <w:pPr>
        <w:pStyle w:val="Aufzhlung1"/>
        <w:spacing w:before="0" w:beforeAutospacing="0" w:after="0" w:afterAutospacing="0"/>
      </w:pPr>
      <w:r>
        <w:t xml:space="preserve">Umwandeln von Zeichenketten in </w:t>
      </w:r>
      <w:r w:rsidR="007973C3">
        <w:t>Gleitkommaz</w:t>
      </w:r>
      <w:r>
        <w:t>ahlen (ohne Fehlerbehandlung)</w:t>
      </w:r>
    </w:p>
    <w:p w14:paraId="187C83AD" w14:textId="77777777" w:rsidR="0064163C" w:rsidRDefault="00C6727E" w:rsidP="00A7783F">
      <w:pPr>
        <w:pStyle w:val="Aufzhlung1"/>
        <w:spacing w:before="0" w:beforeAutospacing="0" w:after="0" w:afterAutospacing="0"/>
      </w:pPr>
      <w:r>
        <w:t>Umwandlung Gleitkommazahlen in Ganzzahlen</w:t>
      </w:r>
    </w:p>
    <w:p w14:paraId="7BD441CF" w14:textId="77777777" w:rsidR="00BA45CF" w:rsidRDefault="009F74CD" w:rsidP="00A7783F">
      <w:pPr>
        <w:pStyle w:val="Aufzhlung1"/>
        <w:spacing w:before="0" w:beforeAutospacing="0" w:after="0" w:afterAutospacing="0"/>
      </w:pPr>
      <w:r>
        <w:t xml:space="preserve">Einfache </w:t>
      </w:r>
      <w:r w:rsidR="00BA45CF">
        <w:t>Verzweigungen</w:t>
      </w:r>
      <w:r w:rsidR="007973C3">
        <w:t xml:space="preserve"> (optional)</w:t>
      </w:r>
    </w:p>
    <w:p w14:paraId="18EDAAB9" w14:textId="77777777" w:rsidR="00BA45CF" w:rsidRDefault="00BA45CF" w:rsidP="002264AD">
      <w:pPr>
        <w:pStyle w:val="berschrift2"/>
      </w:pPr>
      <w:r>
        <w:t>Aufgabenstellung</w:t>
      </w:r>
    </w:p>
    <w:p w14:paraId="70BB2CE2" w14:textId="77777777" w:rsidR="007B57F2" w:rsidRDefault="007B57F2" w:rsidP="00405F04">
      <w:r>
        <w:t xml:space="preserve">Sie fahren am Vormittag (10:00 Uhr) mit dem Rad zu ihrer Lieblingstante. Die </w:t>
      </w:r>
      <w:r w:rsidR="00EC260C">
        <w:t>Entfernung zur Tante muss eingegeben werden</w:t>
      </w:r>
      <w:r>
        <w:t>. Ihr Programm soll in Abhängigkeit der gleichmäßig gefahrenen Geschwindigkeit (Gleitkommazahl in km/h) berechnen, wann Sie bei der Tante ankommen.</w:t>
      </w:r>
    </w:p>
    <w:p w14:paraId="57B5C459" w14:textId="77777777" w:rsidR="00EC260C" w:rsidRDefault="00966A09" w:rsidP="00405F04">
      <w:pPr>
        <w:rPr>
          <w:lang w:val="de-AT"/>
        </w:rPr>
      </w:pPr>
      <w:r>
        <w:rPr>
          <w:noProof/>
          <w:lang w:val="de-AT" w:eastAsia="de-AT"/>
        </w:rPr>
        <w:drawing>
          <wp:anchor distT="0" distB="0" distL="114300" distR="114300" simplePos="0" relativeHeight="251658240" behindDoc="1" locked="0" layoutInCell="1" allowOverlap="1" wp14:anchorId="02214D98" wp14:editId="52AA82FB">
            <wp:simplePos x="0" y="0"/>
            <wp:positionH relativeFrom="margin">
              <wp:posOffset>923290</wp:posOffset>
            </wp:positionH>
            <wp:positionV relativeFrom="margin">
              <wp:posOffset>2925445</wp:posOffset>
            </wp:positionV>
            <wp:extent cx="4090035" cy="494665"/>
            <wp:effectExtent l="0" t="0" r="5715" b="635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60C">
        <w:t xml:space="preserve">Sie werden </w:t>
      </w:r>
      <w:r w:rsidR="00AA278A">
        <w:t xml:space="preserve">zur Umwandlung einer dezimalen Zeitangabe in Minuten und Sekunden den ganzzahligen Anteil </w:t>
      </w:r>
      <w:r w:rsidR="00405F3E">
        <w:t xml:space="preserve">des Wertes </w:t>
      </w:r>
      <w:r w:rsidR="00AA278A">
        <w:t>einer</w:t>
      </w:r>
      <w:r w:rsidR="00EC260C">
        <w:t xml:space="preserve"> double-Variable</w:t>
      </w:r>
      <w:r w:rsidR="00AA278A">
        <w:t xml:space="preserve"> herausfiltern müssen. </w:t>
      </w:r>
      <w:r w:rsidR="00AA278A" w:rsidRPr="00B351B9">
        <w:rPr>
          <w:lang w:val="de-AT"/>
        </w:rPr>
        <w:t xml:space="preserve">Dazu </w:t>
      </w:r>
      <w:r w:rsidR="00EC260C" w:rsidRPr="00B351B9">
        <w:rPr>
          <w:lang w:val="de-AT"/>
        </w:rPr>
        <w:t>ein kleines Codefragment als Hinweis:</w:t>
      </w:r>
    </w:p>
    <w:p w14:paraId="733A7A0C" w14:textId="77777777" w:rsidR="00966A09" w:rsidRDefault="00966A09" w:rsidP="00405F04">
      <w:pPr>
        <w:rPr>
          <w:lang w:val="de-AT"/>
        </w:rPr>
      </w:pPr>
    </w:p>
    <w:p w14:paraId="256917E5" w14:textId="77777777" w:rsidR="00966A09" w:rsidRDefault="00966A09" w:rsidP="00966A09">
      <w:pPr>
        <w:autoSpaceDE w:val="0"/>
        <w:autoSpaceDN w:val="0"/>
        <w:adjustRightInd w:val="0"/>
        <w:spacing w:before="0" w:beforeAutospacing="0" w:after="0" w:afterAutospacing="0"/>
        <w:rPr>
          <w:lang w:val="de-AT"/>
        </w:rPr>
      </w:pPr>
    </w:p>
    <w:p w14:paraId="4BC677A5" w14:textId="77777777" w:rsidR="00966A09" w:rsidRDefault="00966A09" w:rsidP="00966A09">
      <w:pPr>
        <w:autoSpaceDE w:val="0"/>
        <w:autoSpaceDN w:val="0"/>
        <w:adjustRightInd w:val="0"/>
        <w:spacing w:before="0" w:beforeAutospacing="0" w:after="0" w:afterAutospacing="0"/>
        <w:rPr>
          <w:lang w:val="de-AT"/>
        </w:rPr>
      </w:pPr>
    </w:p>
    <w:p w14:paraId="17E8CB69" w14:textId="77777777" w:rsidR="0075380F" w:rsidRDefault="0075380F" w:rsidP="00966A09">
      <w:pPr>
        <w:autoSpaceDE w:val="0"/>
        <w:autoSpaceDN w:val="0"/>
        <w:adjustRightInd w:val="0"/>
        <w:spacing w:before="0" w:beforeAutospacing="0" w:after="0" w:afterAutospacing="0"/>
      </w:pPr>
      <w:r>
        <w:t>Machen Sie für folgende Testfälle den Schreibtischtest, bevor Sie mit dem Programmieren beginnen:</w:t>
      </w:r>
    </w:p>
    <w:p w14:paraId="58D04626" w14:textId="77777777" w:rsidR="007B57F2" w:rsidRDefault="00B42679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 wp14:anchorId="726FAAF4" wp14:editId="40FE4655">
            <wp:extent cx="4371671" cy="13906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969" cy="13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2D3" w14:textId="77777777" w:rsidR="0075380F" w:rsidRDefault="00B42679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 wp14:anchorId="75DCEFBC" wp14:editId="37E5FCBA">
            <wp:extent cx="4381500" cy="1340224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167" cy="13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C61" w14:textId="77777777" w:rsidR="0075380F" w:rsidRDefault="00B42679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 wp14:anchorId="0D1D481C" wp14:editId="37641A29">
            <wp:extent cx="4381500" cy="137243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297" cy="13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BC60" w14:textId="77777777" w:rsidR="00A42C44" w:rsidRDefault="00A42C44">
      <w:pPr>
        <w:spacing w:before="0" w:beforeAutospacing="0" w:after="0" w:afterAutospacing="0"/>
        <w:rPr>
          <w:rFonts w:ascii="Verdana" w:hAnsi="Verdana"/>
          <w:b/>
          <w:bCs/>
          <w:sz w:val="26"/>
          <w:szCs w:val="28"/>
        </w:rPr>
      </w:pPr>
      <w:r>
        <w:br w:type="page"/>
      </w:r>
    </w:p>
    <w:p w14:paraId="11B48160" w14:textId="77777777" w:rsidR="00BA45CF" w:rsidRDefault="00BA45CF" w:rsidP="00BA45CF">
      <w:pPr>
        <w:pStyle w:val="berschrift3"/>
      </w:pPr>
      <w:r>
        <w:lastRenderedPageBreak/>
        <w:t>Erweiterte Anforderungen für Spezialisten</w:t>
      </w:r>
    </w:p>
    <w:p w14:paraId="54D3F2D3" w14:textId="77777777" w:rsidR="00BA45CF" w:rsidRDefault="0075380F" w:rsidP="00A7783F">
      <w:pPr>
        <w:pStyle w:val="Aufzhlung1"/>
        <w:spacing w:before="0" w:beforeAutospacing="0" w:after="0" w:afterAutospacing="0"/>
      </w:pPr>
      <w:r>
        <w:t>Kommen Sie vor 12:00 Uhr bei der Tante an, bekommen Sie noch ein Mittagessen, sonst gibt es nur Kaffee und Kuchen. Geben Sie den entsprechenden Text aus.</w:t>
      </w:r>
    </w:p>
    <w:p w14:paraId="62177645" w14:textId="77777777" w:rsidR="0075380F" w:rsidRDefault="0075380F" w:rsidP="00A7783F">
      <w:pPr>
        <w:pStyle w:val="Aufzhlung1"/>
        <w:spacing w:before="0" w:beforeAutospacing="0" w:after="0" w:afterAutospacing="0"/>
      </w:pPr>
      <w:r>
        <w:t>Wenn die eingegebene Geschwindigkeit nicht reicht, um die Tante vor 19:00 Uhr zu erreichen, geben Sie eine Warnung aus, dass es dunkel wird, bevor Sie die Tante erreichen.</w:t>
      </w:r>
    </w:p>
    <w:p w14:paraId="39212B4E" w14:textId="77777777" w:rsidR="0075380F" w:rsidRDefault="0075380F" w:rsidP="00A7783F">
      <w:pPr>
        <w:pStyle w:val="Aufzhlung1"/>
        <w:spacing w:before="0" w:beforeAutospacing="0" w:after="0" w:afterAutospacing="0"/>
      </w:pPr>
      <w:r>
        <w:t xml:space="preserve">Lassen Sie den Benutzer bei Programmbeginn entscheiden, ob er die Fahrtdauer oder die Geschwindigkeit vorgeben will und berechnen Sie die </w:t>
      </w:r>
      <w:r w:rsidR="00FB58C1">
        <w:t>jeweils andere Komponente.</w:t>
      </w:r>
    </w:p>
    <w:p w14:paraId="48871AF0" w14:textId="77777777" w:rsidR="007973C3" w:rsidRDefault="007973C3" w:rsidP="00A7783F">
      <w:pPr>
        <w:pStyle w:val="Aufzhlung1"/>
        <w:spacing w:before="0" w:beforeAutospacing="0" w:after="0" w:afterAutospacing="0"/>
      </w:pPr>
      <w:r>
        <w:t>Unterstützung von Mitschülern, die mit der Übung noch nicht so weit sind</w:t>
      </w:r>
    </w:p>
    <w:sectPr w:rsidR="007973C3" w:rsidSect="00FC6604">
      <w:headerReference w:type="even" r:id="rId11"/>
      <w:headerReference w:type="default" r:id="rId12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CB520F" w14:textId="77777777" w:rsidR="00574E66" w:rsidRDefault="00574E66">
      <w:r>
        <w:separator/>
      </w:r>
    </w:p>
    <w:p w14:paraId="4F17F220" w14:textId="77777777" w:rsidR="00574E66" w:rsidRDefault="00574E66"/>
  </w:endnote>
  <w:endnote w:type="continuationSeparator" w:id="0">
    <w:p w14:paraId="63126A32" w14:textId="77777777" w:rsidR="00574E66" w:rsidRDefault="00574E66">
      <w:r>
        <w:continuationSeparator/>
      </w:r>
    </w:p>
    <w:p w14:paraId="5480EE15" w14:textId="77777777" w:rsidR="00574E66" w:rsidRDefault="00574E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FE5F4" w14:textId="77777777" w:rsidR="00574E66" w:rsidRDefault="00574E66">
      <w:r>
        <w:separator/>
      </w:r>
    </w:p>
    <w:p w14:paraId="446581B4" w14:textId="77777777" w:rsidR="00574E66" w:rsidRDefault="00574E66"/>
  </w:footnote>
  <w:footnote w:type="continuationSeparator" w:id="0">
    <w:p w14:paraId="468C250F" w14:textId="77777777" w:rsidR="00574E66" w:rsidRDefault="00574E66">
      <w:r>
        <w:continuationSeparator/>
      </w:r>
    </w:p>
    <w:p w14:paraId="09769741" w14:textId="77777777" w:rsidR="00574E66" w:rsidRDefault="00574E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84F5B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E41CFF">
      <w:rPr>
        <w:noProof/>
      </w:rPr>
      <w:t>2</w:t>
    </w:r>
    <w:r>
      <w:fldChar w:fldCharType="end"/>
    </w:r>
  </w:p>
  <w:p w14:paraId="55B93C09" w14:textId="77777777" w:rsidR="00FC6604" w:rsidRDefault="007A1A04" w:rsidP="00FC6604">
    <w:pPr>
      <w:pBdr>
        <w:bottom w:val="single" w:sz="4" w:space="1" w:color="auto"/>
      </w:pBdr>
    </w:pPr>
    <w:r>
      <w:t>Ausflug</w:t>
    </w:r>
  </w:p>
  <w:p w14:paraId="3E41075A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A05D4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B42679">
      <w:rPr>
        <w:noProof/>
      </w:rPr>
      <w:t>3</w:t>
    </w:r>
    <w:r>
      <w:fldChar w:fldCharType="end"/>
    </w:r>
  </w:p>
  <w:p w14:paraId="539E8D73" w14:textId="5807B5C0" w:rsidR="00FC6604" w:rsidRDefault="00574E66" w:rsidP="00FC6604">
    <w:pPr>
      <w:pBdr>
        <w:bottom w:val="single" w:sz="4" w:space="1" w:color="auto"/>
      </w:pBdr>
    </w:pPr>
    <w:fldSimple w:instr=" STYLEREF  &quot;Überschrift 2&quot;  \* MERGEFORMAT ">
      <w:r w:rsidR="0079169A" w:rsidRPr="0079169A">
        <w:rPr>
          <w:b/>
          <w:bCs/>
          <w:noProof/>
        </w:rPr>
        <w:t>Lehrziele</w:t>
      </w:r>
      <w:r w:rsidR="0079169A">
        <w:rPr>
          <w:noProof/>
        </w:rPr>
        <w:t>:</w:t>
      </w:r>
    </w:fldSimple>
  </w:p>
  <w:p w14:paraId="04A5634D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2088069465">
    <w:abstractNumId w:val="15"/>
  </w:num>
  <w:num w:numId="2" w16cid:durableId="859008031">
    <w:abstractNumId w:val="10"/>
  </w:num>
  <w:num w:numId="3" w16cid:durableId="1650787954">
    <w:abstractNumId w:val="12"/>
  </w:num>
  <w:num w:numId="4" w16cid:durableId="1110124874">
    <w:abstractNumId w:val="13"/>
  </w:num>
  <w:num w:numId="5" w16cid:durableId="468985337">
    <w:abstractNumId w:val="13"/>
  </w:num>
  <w:num w:numId="6" w16cid:durableId="1622105836">
    <w:abstractNumId w:val="9"/>
  </w:num>
  <w:num w:numId="7" w16cid:durableId="433483369">
    <w:abstractNumId w:val="7"/>
  </w:num>
  <w:num w:numId="8" w16cid:durableId="793904764">
    <w:abstractNumId w:val="6"/>
  </w:num>
  <w:num w:numId="9" w16cid:durableId="2033335167">
    <w:abstractNumId w:val="5"/>
  </w:num>
  <w:num w:numId="10" w16cid:durableId="1250850036">
    <w:abstractNumId w:val="4"/>
  </w:num>
  <w:num w:numId="11" w16cid:durableId="2146239650">
    <w:abstractNumId w:val="8"/>
  </w:num>
  <w:num w:numId="12" w16cid:durableId="1927418794">
    <w:abstractNumId w:val="3"/>
  </w:num>
  <w:num w:numId="13" w16cid:durableId="2066249002">
    <w:abstractNumId w:val="2"/>
  </w:num>
  <w:num w:numId="14" w16cid:durableId="563758915">
    <w:abstractNumId w:val="1"/>
  </w:num>
  <w:num w:numId="15" w16cid:durableId="1942881067">
    <w:abstractNumId w:val="0"/>
  </w:num>
  <w:num w:numId="16" w16cid:durableId="10576055">
    <w:abstractNumId w:val="14"/>
  </w:num>
  <w:num w:numId="17" w16cid:durableId="1359502670">
    <w:abstractNumId w:val="16"/>
  </w:num>
  <w:num w:numId="18" w16cid:durableId="1878811692">
    <w:abstractNumId w:val="18"/>
  </w:num>
  <w:num w:numId="19" w16cid:durableId="2029283588">
    <w:abstractNumId w:val="11"/>
  </w:num>
  <w:num w:numId="20" w16cid:durableId="2080253007">
    <w:abstractNumId w:val="17"/>
  </w:num>
  <w:num w:numId="21" w16cid:durableId="1825390949">
    <w:abstractNumId w:val="13"/>
  </w:num>
  <w:num w:numId="22" w16cid:durableId="147976091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E02"/>
    <w:rsid w:val="00035226"/>
    <w:rsid w:val="0004708B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E766A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B4DBF"/>
    <w:rsid w:val="002009AA"/>
    <w:rsid w:val="002031B7"/>
    <w:rsid w:val="002057D4"/>
    <w:rsid w:val="002264AD"/>
    <w:rsid w:val="00227970"/>
    <w:rsid w:val="002360AF"/>
    <w:rsid w:val="00236182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A45B1"/>
    <w:rsid w:val="003B605F"/>
    <w:rsid w:val="003D6226"/>
    <w:rsid w:val="003E2004"/>
    <w:rsid w:val="003F42FE"/>
    <w:rsid w:val="003F4740"/>
    <w:rsid w:val="0040469E"/>
    <w:rsid w:val="00405F04"/>
    <w:rsid w:val="00405F3E"/>
    <w:rsid w:val="00411F60"/>
    <w:rsid w:val="00416019"/>
    <w:rsid w:val="00417049"/>
    <w:rsid w:val="004244AE"/>
    <w:rsid w:val="00457465"/>
    <w:rsid w:val="004627A4"/>
    <w:rsid w:val="004B5A9A"/>
    <w:rsid w:val="004C3E55"/>
    <w:rsid w:val="004C6E3D"/>
    <w:rsid w:val="004E132C"/>
    <w:rsid w:val="004E2123"/>
    <w:rsid w:val="004F25D5"/>
    <w:rsid w:val="005160AF"/>
    <w:rsid w:val="00520BEC"/>
    <w:rsid w:val="00541FD1"/>
    <w:rsid w:val="0054484E"/>
    <w:rsid w:val="0057035C"/>
    <w:rsid w:val="00574E66"/>
    <w:rsid w:val="0058130F"/>
    <w:rsid w:val="00597103"/>
    <w:rsid w:val="005A34B0"/>
    <w:rsid w:val="005A6510"/>
    <w:rsid w:val="005C7703"/>
    <w:rsid w:val="005D1B02"/>
    <w:rsid w:val="005D25BA"/>
    <w:rsid w:val="005D2A48"/>
    <w:rsid w:val="005D5FC1"/>
    <w:rsid w:val="005D6824"/>
    <w:rsid w:val="005F0214"/>
    <w:rsid w:val="005F0E02"/>
    <w:rsid w:val="006228F3"/>
    <w:rsid w:val="00626E34"/>
    <w:rsid w:val="0064163C"/>
    <w:rsid w:val="00642EA8"/>
    <w:rsid w:val="0068012E"/>
    <w:rsid w:val="006827C3"/>
    <w:rsid w:val="006954DE"/>
    <w:rsid w:val="006A0BC9"/>
    <w:rsid w:val="006A2611"/>
    <w:rsid w:val="006A3D92"/>
    <w:rsid w:val="006C4A63"/>
    <w:rsid w:val="006C50A9"/>
    <w:rsid w:val="006D65FE"/>
    <w:rsid w:val="007065C4"/>
    <w:rsid w:val="0074256B"/>
    <w:rsid w:val="0075380F"/>
    <w:rsid w:val="00775FD6"/>
    <w:rsid w:val="0078551E"/>
    <w:rsid w:val="00790DD8"/>
    <w:rsid w:val="0079169A"/>
    <w:rsid w:val="00791798"/>
    <w:rsid w:val="007973C3"/>
    <w:rsid w:val="007A1A04"/>
    <w:rsid w:val="007A34D4"/>
    <w:rsid w:val="007A51ED"/>
    <w:rsid w:val="007A7F79"/>
    <w:rsid w:val="007B57F2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458B3"/>
    <w:rsid w:val="00853EB5"/>
    <w:rsid w:val="00862716"/>
    <w:rsid w:val="00863011"/>
    <w:rsid w:val="00865E8B"/>
    <w:rsid w:val="008A62EA"/>
    <w:rsid w:val="008B0886"/>
    <w:rsid w:val="008B2193"/>
    <w:rsid w:val="008C0332"/>
    <w:rsid w:val="008D46FD"/>
    <w:rsid w:val="008E2B0E"/>
    <w:rsid w:val="008E3247"/>
    <w:rsid w:val="00913DCA"/>
    <w:rsid w:val="00917221"/>
    <w:rsid w:val="00923668"/>
    <w:rsid w:val="00924166"/>
    <w:rsid w:val="00924B81"/>
    <w:rsid w:val="0094141E"/>
    <w:rsid w:val="00966A09"/>
    <w:rsid w:val="009808B2"/>
    <w:rsid w:val="0098412D"/>
    <w:rsid w:val="00986486"/>
    <w:rsid w:val="00986EFF"/>
    <w:rsid w:val="009A4493"/>
    <w:rsid w:val="009B14A4"/>
    <w:rsid w:val="009B4895"/>
    <w:rsid w:val="009B582E"/>
    <w:rsid w:val="009C0C11"/>
    <w:rsid w:val="009C5B1A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2C44"/>
    <w:rsid w:val="00A44872"/>
    <w:rsid w:val="00A537EE"/>
    <w:rsid w:val="00A55EE2"/>
    <w:rsid w:val="00A62D75"/>
    <w:rsid w:val="00A67BF2"/>
    <w:rsid w:val="00A734C6"/>
    <w:rsid w:val="00A76820"/>
    <w:rsid w:val="00A7783F"/>
    <w:rsid w:val="00A81722"/>
    <w:rsid w:val="00A849F1"/>
    <w:rsid w:val="00A9080D"/>
    <w:rsid w:val="00A94217"/>
    <w:rsid w:val="00AA278A"/>
    <w:rsid w:val="00AD26FB"/>
    <w:rsid w:val="00AD3292"/>
    <w:rsid w:val="00AE1C69"/>
    <w:rsid w:val="00AE20C5"/>
    <w:rsid w:val="00AF405B"/>
    <w:rsid w:val="00B351B9"/>
    <w:rsid w:val="00B42679"/>
    <w:rsid w:val="00B73DCD"/>
    <w:rsid w:val="00B91825"/>
    <w:rsid w:val="00B94667"/>
    <w:rsid w:val="00B95E7C"/>
    <w:rsid w:val="00B97040"/>
    <w:rsid w:val="00BA45CF"/>
    <w:rsid w:val="00BC1265"/>
    <w:rsid w:val="00BC7E56"/>
    <w:rsid w:val="00BE62EE"/>
    <w:rsid w:val="00BF115C"/>
    <w:rsid w:val="00C133F3"/>
    <w:rsid w:val="00C16F7E"/>
    <w:rsid w:val="00C30456"/>
    <w:rsid w:val="00C35ACA"/>
    <w:rsid w:val="00C36513"/>
    <w:rsid w:val="00C423EA"/>
    <w:rsid w:val="00C454B2"/>
    <w:rsid w:val="00C54E1C"/>
    <w:rsid w:val="00C5636D"/>
    <w:rsid w:val="00C6727E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D12F6C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3BC9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1CFF"/>
    <w:rsid w:val="00E46A98"/>
    <w:rsid w:val="00E505D2"/>
    <w:rsid w:val="00E67364"/>
    <w:rsid w:val="00E705DA"/>
    <w:rsid w:val="00E913B8"/>
    <w:rsid w:val="00EC0799"/>
    <w:rsid w:val="00EC260C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87D1F"/>
    <w:rsid w:val="00F95524"/>
    <w:rsid w:val="00FA021F"/>
    <w:rsid w:val="00FB58C1"/>
    <w:rsid w:val="00FC30C8"/>
    <w:rsid w:val="00FC420E"/>
    <w:rsid w:val="00FC6604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06134189"/>
  <w15:chartTrackingRefBased/>
  <w15:docId w15:val="{3C3E5B77-FD51-4501-AD02-3D77BA5A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Link">
    <w:name w:val="FollowedHyperlink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2</Pages>
  <Words>191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Aitenbichler Herbert</cp:lastModifiedBy>
  <cp:revision>13</cp:revision>
  <cp:lastPrinted>2024-10-04T18:31:00Z</cp:lastPrinted>
  <dcterms:created xsi:type="dcterms:W3CDTF">2015-07-28T08:02:00Z</dcterms:created>
  <dcterms:modified xsi:type="dcterms:W3CDTF">2024-10-04T18:31:00Z</dcterms:modified>
</cp:coreProperties>
</file>