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7955060" w14:textId="4AD8F0FD" w:rsidR="005F38E4" w:rsidRPr="004C1D3A" w:rsidRDefault="004C1D3A" w:rsidP="004C1D3A">
      <w:pPr>
        <w:rPr>
          <w:b/>
          <w:bCs/>
          <w:sz w:val="36"/>
          <w:szCs w:val="44"/>
          <w:lang w:val="de-AT"/>
        </w:rPr>
      </w:pPr>
      <w:r w:rsidRPr="004C1D3A">
        <w:rPr>
          <w:b/>
          <w:bCs/>
          <w:sz w:val="36"/>
          <w:szCs w:val="44"/>
          <w:lang w:val="de-AT"/>
        </w:rPr>
        <w:t>Logins</w:t>
      </w:r>
    </w:p>
    <w:p w14:paraId="7FA1EC7A" w14:textId="01FA0AF8" w:rsidR="004C1D3A" w:rsidRDefault="004C1D3A" w:rsidP="004C1D3A">
      <w:pPr>
        <w:rPr>
          <w:lang w:val="de-A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6"/>
        <w:gridCol w:w="5182"/>
        <w:gridCol w:w="3210"/>
      </w:tblGrid>
      <w:tr w:rsidR="00286A8E" w:rsidRPr="00286A8E" w14:paraId="53E6B84C" w14:textId="77777777" w:rsidTr="00CC4428">
        <w:tc>
          <w:tcPr>
            <w:tcW w:w="1236" w:type="dxa"/>
            <w:shd w:val="clear" w:color="auto" w:fill="auto"/>
          </w:tcPr>
          <w:p w14:paraId="164BBAF2" w14:textId="28CCAEF2" w:rsidR="004C1D3A" w:rsidRPr="00286A8E" w:rsidRDefault="004C1D3A" w:rsidP="004C1D3A">
            <w:pPr>
              <w:rPr>
                <w:b/>
                <w:bCs/>
                <w:sz w:val="24"/>
                <w:szCs w:val="32"/>
                <w:lang w:val="de-AT"/>
              </w:rPr>
            </w:pPr>
            <w:r w:rsidRPr="00286A8E">
              <w:rPr>
                <w:b/>
                <w:bCs/>
                <w:sz w:val="24"/>
                <w:szCs w:val="32"/>
                <w:lang w:val="de-AT"/>
              </w:rPr>
              <w:t>EDV</w:t>
            </w:r>
            <w:r w:rsidR="00CC4428">
              <w:rPr>
                <w:b/>
                <w:bCs/>
                <w:sz w:val="24"/>
                <w:szCs w:val="32"/>
                <w:lang w:val="de-AT"/>
              </w:rPr>
              <w:t>2</w:t>
            </w:r>
          </w:p>
        </w:tc>
        <w:tc>
          <w:tcPr>
            <w:tcW w:w="5182" w:type="dxa"/>
            <w:shd w:val="clear" w:color="auto" w:fill="auto"/>
          </w:tcPr>
          <w:p w14:paraId="724F905B" w14:textId="29F9E6F6" w:rsidR="004C1D3A" w:rsidRPr="00286A8E" w:rsidRDefault="004C1D3A" w:rsidP="004C1D3A">
            <w:pPr>
              <w:rPr>
                <w:sz w:val="24"/>
                <w:szCs w:val="32"/>
                <w:lang w:val="de-AT"/>
              </w:rPr>
            </w:pPr>
            <w:r w:rsidRPr="00286A8E">
              <w:rPr>
                <w:rFonts w:ascii="Courier New" w:hAnsi="Courier New" w:cs="Courier New"/>
                <w:sz w:val="24"/>
                <w:szCs w:val="32"/>
                <w:lang w:val="de-AT"/>
              </w:rPr>
              <w:t>testNN</w:t>
            </w:r>
            <w:r w:rsidRPr="00286A8E">
              <w:rPr>
                <w:sz w:val="24"/>
                <w:szCs w:val="32"/>
                <w:lang w:val="de-AT"/>
              </w:rPr>
              <w:t>&lt;2-stellige PC-Nummer&gt;</w:t>
            </w:r>
          </w:p>
        </w:tc>
        <w:tc>
          <w:tcPr>
            <w:tcW w:w="3210" w:type="dxa"/>
            <w:shd w:val="clear" w:color="auto" w:fill="auto"/>
          </w:tcPr>
          <w:p w14:paraId="7161E6F8" w14:textId="25BB87E5" w:rsidR="004C1D3A" w:rsidRPr="00286A8E" w:rsidRDefault="004C1D3A" w:rsidP="004C1D3A">
            <w:pPr>
              <w:rPr>
                <w:sz w:val="24"/>
                <w:szCs w:val="32"/>
                <w:lang w:val="de-AT"/>
              </w:rPr>
            </w:pPr>
            <w:r w:rsidRPr="00286A8E">
              <w:rPr>
                <w:rFonts w:ascii="Courier New" w:hAnsi="Courier New" w:cs="Courier New"/>
                <w:sz w:val="24"/>
                <w:szCs w:val="32"/>
                <w:lang w:val="de-AT"/>
              </w:rPr>
              <w:t>Test123</w:t>
            </w:r>
          </w:p>
        </w:tc>
      </w:tr>
      <w:tr w:rsidR="00286A8E" w:rsidRPr="00286A8E" w14:paraId="46A3A8F3" w14:textId="77777777" w:rsidTr="00CC4428">
        <w:tc>
          <w:tcPr>
            <w:tcW w:w="1236" w:type="dxa"/>
            <w:shd w:val="clear" w:color="auto" w:fill="auto"/>
          </w:tcPr>
          <w:p w14:paraId="55390D5B" w14:textId="343354A2" w:rsidR="004C1D3A" w:rsidRPr="00286A8E" w:rsidRDefault="004C1D3A" w:rsidP="004C1D3A">
            <w:pPr>
              <w:rPr>
                <w:b/>
                <w:bCs/>
                <w:sz w:val="24"/>
                <w:szCs w:val="32"/>
                <w:lang w:val="de-AT"/>
              </w:rPr>
            </w:pPr>
            <w:r w:rsidRPr="00286A8E">
              <w:rPr>
                <w:b/>
                <w:bCs/>
                <w:sz w:val="24"/>
                <w:szCs w:val="32"/>
                <w:lang w:val="de-AT"/>
              </w:rPr>
              <w:t>EDV</w:t>
            </w:r>
            <w:r w:rsidR="00CC4428">
              <w:rPr>
                <w:b/>
                <w:bCs/>
                <w:sz w:val="24"/>
                <w:szCs w:val="32"/>
                <w:lang w:val="de-AT"/>
              </w:rPr>
              <w:t>10</w:t>
            </w:r>
          </w:p>
        </w:tc>
        <w:tc>
          <w:tcPr>
            <w:tcW w:w="5182" w:type="dxa"/>
            <w:shd w:val="clear" w:color="auto" w:fill="auto"/>
          </w:tcPr>
          <w:p w14:paraId="08C23C6C" w14:textId="04A23D94" w:rsidR="004C1D3A" w:rsidRPr="00286A8E" w:rsidRDefault="004C1D3A" w:rsidP="004C1D3A">
            <w:pPr>
              <w:rPr>
                <w:sz w:val="24"/>
                <w:szCs w:val="32"/>
                <w:lang w:val="de-AT"/>
              </w:rPr>
            </w:pPr>
            <w:r w:rsidRPr="00286A8E">
              <w:rPr>
                <w:rFonts w:ascii="Courier New" w:hAnsi="Courier New" w:cs="Courier New"/>
                <w:sz w:val="24"/>
                <w:szCs w:val="32"/>
                <w:lang w:val="de-AT"/>
              </w:rPr>
              <w:t>testMM</w:t>
            </w:r>
            <w:r w:rsidRPr="00286A8E">
              <w:rPr>
                <w:sz w:val="24"/>
                <w:szCs w:val="32"/>
                <w:lang w:val="de-AT"/>
              </w:rPr>
              <w:t>&lt;2-stellige PC-Nummer&gt;</w:t>
            </w:r>
          </w:p>
        </w:tc>
        <w:tc>
          <w:tcPr>
            <w:tcW w:w="3210" w:type="dxa"/>
            <w:shd w:val="clear" w:color="auto" w:fill="auto"/>
          </w:tcPr>
          <w:p w14:paraId="1E949EFA" w14:textId="08E7F45A" w:rsidR="004C1D3A" w:rsidRPr="00286A8E" w:rsidRDefault="004C1D3A" w:rsidP="004C1D3A">
            <w:pPr>
              <w:rPr>
                <w:sz w:val="24"/>
                <w:szCs w:val="32"/>
                <w:lang w:val="de-AT"/>
              </w:rPr>
            </w:pPr>
            <w:r w:rsidRPr="00286A8E">
              <w:rPr>
                <w:rFonts w:ascii="Courier New" w:hAnsi="Courier New" w:cs="Courier New"/>
                <w:sz w:val="24"/>
                <w:szCs w:val="32"/>
                <w:lang w:val="de-AT"/>
              </w:rPr>
              <w:t>Test123</w:t>
            </w:r>
          </w:p>
        </w:tc>
      </w:tr>
    </w:tbl>
    <w:p w14:paraId="70838F4D" w14:textId="3075D377" w:rsidR="004C1D3A" w:rsidRDefault="004C1D3A" w:rsidP="004C1D3A">
      <w:pPr>
        <w:rPr>
          <w:lang w:val="de-AT"/>
        </w:rPr>
      </w:pPr>
    </w:p>
    <w:p w14:paraId="333E424A" w14:textId="7681E45A" w:rsidR="004C1D3A" w:rsidRDefault="004C1D3A" w:rsidP="004C1D3A">
      <w:pPr>
        <w:rPr>
          <w:lang w:val="de-AT"/>
        </w:rPr>
      </w:pPr>
    </w:p>
    <w:p w14:paraId="702237DE" w14:textId="4106F112" w:rsidR="004C1D3A" w:rsidRPr="004C1D3A" w:rsidRDefault="004C1D3A" w:rsidP="004C1D3A">
      <w:pPr>
        <w:rPr>
          <w:b/>
          <w:bCs/>
          <w:sz w:val="36"/>
          <w:szCs w:val="44"/>
          <w:lang w:val="de-AT"/>
        </w:rPr>
      </w:pPr>
      <w:r w:rsidRPr="004C1D3A">
        <w:rPr>
          <w:b/>
          <w:bCs/>
          <w:sz w:val="36"/>
          <w:szCs w:val="44"/>
          <w:lang w:val="de-AT"/>
        </w:rPr>
        <w:t>Franklyn</w:t>
      </w:r>
    </w:p>
    <w:p w14:paraId="425B0A51" w14:textId="3DEEEEFB" w:rsidR="004C1D3A" w:rsidRPr="004C1D3A" w:rsidRDefault="004C1D3A" w:rsidP="004C1D3A">
      <w:pPr>
        <w:numPr>
          <w:ilvl w:val="0"/>
          <w:numId w:val="29"/>
        </w:numPr>
        <w:rPr>
          <w:sz w:val="24"/>
          <w:szCs w:val="32"/>
          <w:lang w:val="en-GB"/>
        </w:rPr>
      </w:pPr>
      <w:r w:rsidRPr="004C1D3A">
        <w:rPr>
          <w:sz w:val="24"/>
          <w:szCs w:val="32"/>
          <w:lang w:val="en-GB"/>
        </w:rPr>
        <w:t xml:space="preserve">Client downloaden: </w:t>
      </w:r>
      <w:hyperlink r:id="rId8" w:history="1">
        <w:r w:rsidRPr="004C1D3A">
          <w:rPr>
            <w:rStyle w:val="Hyperlink"/>
            <w:sz w:val="24"/>
            <w:szCs w:val="32"/>
            <w:lang w:val="en-GB"/>
          </w:rPr>
          <w:t>https://franklyn.htl-leonding.ac.at</w:t>
        </w:r>
      </w:hyperlink>
    </w:p>
    <w:p w14:paraId="32FD742E" w14:textId="1AE66C6F" w:rsidR="004C1D3A" w:rsidRPr="004C1D3A" w:rsidRDefault="004C1D3A" w:rsidP="004C1D3A">
      <w:pPr>
        <w:numPr>
          <w:ilvl w:val="0"/>
          <w:numId w:val="29"/>
        </w:numPr>
        <w:rPr>
          <w:sz w:val="24"/>
          <w:szCs w:val="32"/>
          <w:lang w:val="en-GB"/>
        </w:rPr>
      </w:pPr>
      <w:r w:rsidRPr="004C1D3A">
        <w:rPr>
          <w:sz w:val="24"/>
          <w:szCs w:val="32"/>
          <w:lang w:val="en-GB"/>
        </w:rPr>
        <w:t xml:space="preserve">PIN-Code: </w:t>
      </w:r>
      <w:r w:rsidR="00CA539F">
        <w:rPr>
          <w:b/>
          <w:bCs/>
          <w:sz w:val="48"/>
          <w:szCs w:val="56"/>
          <w:lang w:val="en-GB"/>
        </w:rPr>
        <w:t>804</w:t>
      </w:r>
    </w:p>
    <w:p w14:paraId="4C2D2825" w14:textId="7B69F3DF" w:rsidR="004C1D3A" w:rsidRDefault="004C1D3A" w:rsidP="004C1D3A">
      <w:pPr>
        <w:rPr>
          <w:lang w:val="en-GB"/>
        </w:rPr>
      </w:pPr>
    </w:p>
    <w:p w14:paraId="2ABDA973" w14:textId="491A68EF" w:rsidR="004C1D3A" w:rsidRDefault="004C1D3A" w:rsidP="004C1D3A">
      <w:pPr>
        <w:rPr>
          <w:lang w:val="en-GB"/>
        </w:rPr>
      </w:pPr>
    </w:p>
    <w:p w14:paraId="15386F98" w14:textId="54052DDB" w:rsidR="004C1D3A" w:rsidRDefault="004C1D3A" w:rsidP="004C1D3A">
      <w:pPr>
        <w:rPr>
          <w:b/>
          <w:bCs/>
          <w:sz w:val="36"/>
          <w:szCs w:val="44"/>
          <w:lang w:val="de-AT"/>
        </w:rPr>
      </w:pPr>
      <w:r w:rsidRPr="004C1D3A">
        <w:rPr>
          <w:b/>
          <w:bCs/>
          <w:sz w:val="36"/>
          <w:szCs w:val="44"/>
          <w:lang w:val="de-AT"/>
        </w:rPr>
        <w:t>Abgabe</w:t>
      </w:r>
    </w:p>
    <w:p w14:paraId="65BD146E" w14:textId="23C696F8" w:rsidR="004C1D3A" w:rsidRPr="004C1D3A" w:rsidRDefault="004C1D3A" w:rsidP="004C1D3A">
      <w:pPr>
        <w:numPr>
          <w:ilvl w:val="0"/>
          <w:numId w:val="30"/>
        </w:numPr>
        <w:rPr>
          <w:sz w:val="24"/>
          <w:szCs w:val="32"/>
          <w:lang w:val="de-AT"/>
        </w:rPr>
      </w:pPr>
      <w:r w:rsidRPr="004C1D3A">
        <w:rPr>
          <w:sz w:val="24"/>
          <w:szCs w:val="32"/>
          <w:lang w:val="de-AT"/>
        </w:rPr>
        <w:t>Ordner auf U-Laufwerk anlegen m</w:t>
      </w:r>
      <w:r>
        <w:rPr>
          <w:sz w:val="24"/>
          <w:szCs w:val="32"/>
          <w:lang w:val="de-AT"/>
        </w:rPr>
        <w:t>it &lt;Nachname_V&gt;, z.B.</w:t>
      </w:r>
    </w:p>
    <w:p w14:paraId="63E270C6" w14:textId="77777777" w:rsidR="004C1D3A" w:rsidRDefault="004C1D3A" w:rsidP="004C1D3A">
      <w:pPr>
        <w:numPr>
          <w:ilvl w:val="1"/>
          <w:numId w:val="30"/>
        </w:numPr>
        <w:rPr>
          <w:sz w:val="24"/>
          <w:szCs w:val="32"/>
          <w:lang w:val="en-GB"/>
        </w:rPr>
      </w:pPr>
      <w:r w:rsidRPr="004C1D3A">
        <w:rPr>
          <w:sz w:val="24"/>
          <w:szCs w:val="32"/>
          <w:lang w:val="en-GB"/>
        </w:rPr>
        <w:t>Werner_M</w:t>
      </w:r>
    </w:p>
    <w:p w14:paraId="24BCF496" w14:textId="010D3D31" w:rsidR="004C1D3A" w:rsidRDefault="004C1D3A" w:rsidP="004C1D3A">
      <w:pPr>
        <w:numPr>
          <w:ilvl w:val="1"/>
          <w:numId w:val="30"/>
        </w:numPr>
        <w:rPr>
          <w:sz w:val="24"/>
          <w:szCs w:val="32"/>
          <w:lang w:val="en-GB"/>
        </w:rPr>
      </w:pPr>
      <w:r w:rsidRPr="004C1D3A">
        <w:rPr>
          <w:sz w:val="24"/>
          <w:szCs w:val="32"/>
          <w:lang w:val="en-GB"/>
        </w:rPr>
        <w:t>Poellhuber_C</w:t>
      </w:r>
    </w:p>
    <w:p w14:paraId="73F12B6F" w14:textId="006C82C0" w:rsidR="004C1D3A" w:rsidRDefault="00CC4428" w:rsidP="004C1D3A">
      <w:pPr>
        <w:numPr>
          <w:ilvl w:val="0"/>
          <w:numId w:val="30"/>
        </w:numPr>
        <w:rPr>
          <w:sz w:val="24"/>
          <w:szCs w:val="32"/>
          <w:lang w:val="de-AT"/>
        </w:rPr>
      </w:pPr>
      <w:r>
        <w:rPr>
          <w:sz w:val="24"/>
          <w:szCs w:val="32"/>
          <w:lang w:val="de-AT"/>
        </w:rPr>
        <w:t>Visual-Studio-Projekt vom Desktop zippen und in diesen Ordner kopieren.</w:t>
      </w:r>
    </w:p>
    <w:p w14:paraId="5706149E" w14:textId="1F51DD99" w:rsidR="00BD6EF3" w:rsidRDefault="00BD6EF3" w:rsidP="00BD6EF3">
      <w:pPr>
        <w:rPr>
          <w:sz w:val="24"/>
          <w:szCs w:val="32"/>
          <w:lang w:val="de-AT"/>
        </w:rPr>
      </w:pPr>
    </w:p>
    <w:p w14:paraId="22AEF526" w14:textId="2CFF7FFB" w:rsidR="00BD6EF3" w:rsidRDefault="00BD6EF3" w:rsidP="00BD6EF3">
      <w:pPr>
        <w:rPr>
          <w:sz w:val="24"/>
          <w:szCs w:val="32"/>
          <w:lang w:val="de-AT"/>
        </w:rPr>
      </w:pPr>
    </w:p>
    <w:p w14:paraId="60DD9D78" w14:textId="30EEE3E7" w:rsidR="00BD6EF3" w:rsidRDefault="00BD6EF3" w:rsidP="00BD6EF3">
      <w:pPr>
        <w:rPr>
          <w:sz w:val="24"/>
          <w:szCs w:val="32"/>
          <w:lang w:val="de-AT"/>
        </w:rPr>
      </w:pPr>
    </w:p>
    <w:p w14:paraId="57A9F08E" w14:textId="25BDD4E6" w:rsidR="00BD6EF3" w:rsidRPr="00BD6EF3" w:rsidRDefault="00BD6EF3" w:rsidP="00BD6EF3">
      <w:pPr>
        <w:jc w:val="center"/>
        <w:rPr>
          <w:b/>
          <w:bCs/>
          <w:sz w:val="36"/>
          <w:szCs w:val="44"/>
          <w:lang w:val="de-AT"/>
        </w:rPr>
      </w:pPr>
      <w:r w:rsidRPr="00BD6EF3">
        <w:rPr>
          <w:b/>
          <w:bCs/>
          <w:sz w:val="36"/>
          <w:szCs w:val="44"/>
          <w:lang w:val="de-AT"/>
        </w:rPr>
        <w:t>Viel Erfolg!</w:t>
      </w:r>
    </w:p>
    <w:p w14:paraId="738383B3" w14:textId="77777777" w:rsidR="004C1D3A" w:rsidRPr="004C1D3A" w:rsidRDefault="004C1D3A" w:rsidP="004C1D3A">
      <w:pPr>
        <w:rPr>
          <w:lang w:val="de-AT"/>
        </w:rPr>
      </w:pPr>
    </w:p>
    <w:sectPr w:rsidR="004C1D3A" w:rsidRPr="004C1D3A" w:rsidSect="00D917AF">
      <w:headerReference w:type="even" r:id="rId9"/>
      <w:headerReference w:type="default" r:id="rId10"/>
      <w:pgSz w:w="11906" w:h="16838" w:code="9"/>
      <w:pgMar w:top="1191" w:right="1134" w:bottom="1134" w:left="1134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28DE5" w14:textId="77777777" w:rsidR="009D6418" w:rsidRDefault="009D6418">
      <w:r>
        <w:separator/>
      </w:r>
    </w:p>
    <w:p w14:paraId="4E3A60BC" w14:textId="77777777" w:rsidR="009D6418" w:rsidRDefault="009D6418"/>
  </w:endnote>
  <w:endnote w:type="continuationSeparator" w:id="0">
    <w:p w14:paraId="3364CBF8" w14:textId="77777777" w:rsidR="009D6418" w:rsidRDefault="009D6418">
      <w:r>
        <w:continuationSeparator/>
      </w:r>
    </w:p>
    <w:p w14:paraId="3CF1A6D6" w14:textId="77777777" w:rsidR="009D6418" w:rsidRDefault="009D64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592BD" w14:textId="77777777" w:rsidR="009D6418" w:rsidRDefault="009D6418">
      <w:r>
        <w:separator/>
      </w:r>
    </w:p>
    <w:p w14:paraId="70BB3D9D" w14:textId="77777777" w:rsidR="009D6418" w:rsidRDefault="009D6418"/>
  </w:footnote>
  <w:footnote w:type="continuationSeparator" w:id="0">
    <w:p w14:paraId="25B02310" w14:textId="77777777" w:rsidR="009D6418" w:rsidRDefault="009D6418">
      <w:r>
        <w:continuationSeparator/>
      </w:r>
    </w:p>
    <w:p w14:paraId="713DEF3B" w14:textId="77777777" w:rsidR="009D6418" w:rsidRDefault="009D64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654BA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5F38E4">
      <w:rPr>
        <w:noProof/>
      </w:rPr>
      <w:t>2</w:t>
    </w:r>
    <w:r>
      <w:fldChar w:fldCharType="end"/>
    </w:r>
  </w:p>
  <w:p w14:paraId="41CD13F9" w14:textId="67294400" w:rsidR="00FC6604" w:rsidRDefault="00673EAD" w:rsidP="00673EAD">
    <w:pPr>
      <w:pBdr>
        <w:bottom w:val="single" w:sz="4" w:space="1" w:color="auto"/>
      </w:pBdr>
      <w:tabs>
        <w:tab w:val="center" w:pos="4819"/>
      </w:tabs>
    </w:pPr>
    <w:r>
      <w:t>14.12.2020</w:t>
    </w:r>
    <w:r>
      <w:tab/>
      <w:t>1. Programmiertest 1AHIF</w:t>
    </w:r>
    <w:r>
      <w:tab/>
    </w:r>
    <w:r>
      <w:tab/>
    </w:r>
    <w:r>
      <w:tab/>
    </w:r>
    <w:r>
      <w:tab/>
    </w:r>
    <w:r>
      <w:tab/>
    </w:r>
  </w:p>
  <w:p w14:paraId="73841E55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E63F4" w14:textId="5D136388" w:rsidR="00DE7CF9" w:rsidRPr="00D917AF" w:rsidRDefault="00CC4428" w:rsidP="00D917AF">
    <w:pPr>
      <w:pBdr>
        <w:bottom w:val="single" w:sz="4" w:space="1" w:color="auto"/>
      </w:pBdr>
      <w:rPr>
        <w:b/>
        <w:bCs/>
        <w:i/>
        <w:iCs/>
      </w:rPr>
    </w:pPr>
    <w:r>
      <w:rPr>
        <w:b/>
        <w:bCs/>
        <w:i/>
        <w:iCs/>
      </w:rPr>
      <w:t>07.05.2021</w:t>
    </w:r>
    <w:r w:rsidR="00D917AF" w:rsidRPr="00D917AF">
      <w:rPr>
        <w:b/>
        <w:bCs/>
        <w:i/>
        <w:iCs/>
      </w:rPr>
      <w:tab/>
    </w:r>
    <w:r w:rsidR="00D917AF" w:rsidRPr="00D917AF">
      <w:rPr>
        <w:b/>
        <w:bCs/>
        <w:i/>
        <w:iCs/>
      </w:rPr>
      <w:tab/>
    </w:r>
    <w:r w:rsidR="00D917AF" w:rsidRPr="00D917AF">
      <w:rPr>
        <w:b/>
        <w:bCs/>
        <w:i/>
        <w:iCs/>
      </w:rPr>
      <w:tab/>
    </w:r>
    <w:r w:rsidR="00D917AF" w:rsidRPr="00D917AF">
      <w:rPr>
        <w:b/>
        <w:bCs/>
        <w:i/>
        <w:iCs/>
      </w:rPr>
      <w:tab/>
    </w:r>
    <w:r>
      <w:rPr>
        <w:b/>
        <w:bCs/>
        <w:i/>
        <w:iCs/>
      </w:rPr>
      <w:t>3</w:t>
    </w:r>
    <w:r w:rsidR="00D917AF" w:rsidRPr="00D917AF">
      <w:rPr>
        <w:b/>
        <w:bCs/>
        <w:i/>
        <w:iCs/>
      </w:rPr>
      <w:t>. Programmiertest 1AHIF</w:t>
    </w:r>
    <w:r w:rsidR="00D917AF" w:rsidRPr="00D917AF">
      <w:rPr>
        <w:b/>
        <w:bCs/>
        <w:i/>
        <w:i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E9C1053"/>
    <w:multiLevelType w:val="hybridMultilevel"/>
    <w:tmpl w:val="F84C12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D5D07"/>
    <w:multiLevelType w:val="hybridMultilevel"/>
    <w:tmpl w:val="3D729832"/>
    <w:lvl w:ilvl="0" w:tplc="72A45FD8">
      <w:start w:val="1"/>
      <w:numFmt w:val="bullet"/>
      <w:pStyle w:val="BeispielAufzhlung1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1C53872"/>
    <w:multiLevelType w:val="hybridMultilevel"/>
    <w:tmpl w:val="50542D3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6" w15:restartNumberingAfterBreak="0">
    <w:nsid w:val="2DD03440"/>
    <w:multiLevelType w:val="hybridMultilevel"/>
    <w:tmpl w:val="75F6E36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BC1E54"/>
    <w:multiLevelType w:val="hybridMultilevel"/>
    <w:tmpl w:val="7D405E9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8"/>
  </w:num>
  <w:num w:numId="2">
    <w:abstractNumId w:val="10"/>
  </w:num>
  <w:num w:numId="3">
    <w:abstractNumId w:val="13"/>
  </w:num>
  <w:num w:numId="4">
    <w:abstractNumId w:val="15"/>
  </w:num>
  <w:num w:numId="5">
    <w:abstractNumId w:val="15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19"/>
  </w:num>
  <w:num w:numId="18">
    <w:abstractNumId w:val="23"/>
  </w:num>
  <w:num w:numId="19">
    <w:abstractNumId w:val="11"/>
  </w:num>
  <w:num w:numId="20">
    <w:abstractNumId w:val="22"/>
  </w:num>
  <w:num w:numId="21">
    <w:abstractNumId w:val="15"/>
  </w:num>
  <w:num w:numId="22">
    <w:abstractNumId w:val="15"/>
  </w:num>
  <w:num w:numId="23">
    <w:abstractNumId w:val="18"/>
  </w:num>
  <w:num w:numId="24">
    <w:abstractNumId w:val="15"/>
  </w:num>
  <w:num w:numId="25">
    <w:abstractNumId w:val="20"/>
  </w:num>
  <w:num w:numId="26">
    <w:abstractNumId w:val="15"/>
  </w:num>
  <w:num w:numId="27">
    <w:abstractNumId w:val="21"/>
  </w:num>
  <w:num w:numId="28">
    <w:abstractNumId w:val="12"/>
  </w:num>
  <w:num w:numId="29">
    <w:abstractNumId w:val="16"/>
  </w:num>
  <w:num w:numId="3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02"/>
    <w:rsid w:val="00035226"/>
    <w:rsid w:val="0004798C"/>
    <w:rsid w:val="00047BEB"/>
    <w:rsid w:val="000563EF"/>
    <w:rsid w:val="00060447"/>
    <w:rsid w:val="00063666"/>
    <w:rsid w:val="000718FB"/>
    <w:rsid w:val="00073443"/>
    <w:rsid w:val="000735F7"/>
    <w:rsid w:val="000762E0"/>
    <w:rsid w:val="00077816"/>
    <w:rsid w:val="00085B19"/>
    <w:rsid w:val="0009296B"/>
    <w:rsid w:val="000A2560"/>
    <w:rsid w:val="000C5C57"/>
    <w:rsid w:val="000C6B99"/>
    <w:rsid w:val="000D36AF"/>
    <w:rsid w:val="000E5350"/>
    <w:rsid w:val="000F655A"/>
    <w:rsid w:val="00105E3C"/>
    <w:rsid w:val="0012491F"/>
    <w:rsid w:val="00126175"/>
    <w:rsid w:val="00130B33"/>
    <w:rsid w:val="001340D7"/>
    <w:rsid w:val="001416CF"/>
    <w:rsid w:val="0014219A"/>
    <w:rsid w:val="00150028"/>
    <w:rsid w:val="0015584D"/>
    <w:rsid w:val="0016305A"/>
    <w:rsid w:val="00176BCB"/>
    <w:rsid w:val="001A1EF1"/>
    <w:rsid w:val="001A1FB2"/>
    <w:rsid w:val="001A286F"/>
    <w:rsid w:val="001A75F0"/>
    <w:rsid w:val="001B4DBF"/>
    <w:rsid w:val="001E0C84"/>
    <w:rsid w:val="00200800"/>
    <w:rsid w:val="002009AA"/>
    <w:rsid w:val="002031B7"/>
    <w:rsid w:val="002057D4"/>
    <w:rsid w:val="002264AD"/>
    <w:rsid w:val="00227970"/>
    <w:rsid w:val="002360AF"/>
    <w:rsid w:val="00242EA8"/>
    <w:rsid w:val="00246DF4"/>
    <w:rsid w:val="00257C4C"/>
    <w:rsid w:val="00281515"/>
    <w:rsid w:val="00286A8E"/>
    <w:rsid w:val="00292B3E"/>
    <w:rsid w:val="00293879"/>
    <w:rsid w:val="002A7B62"/>
    <w:rsid w:val="002A7CBA"/>
    <w:rsid w:val="002B117F"/>
    <w:rsid w:val="002B62BB"/>
    <w:rsid w:val="002C37AE"/>
    <w:rsid w:val="002E523E"/>
    <w:rsid w:val="002F64BE"/>
    <w:rsid w:val="00301B99"/>
    <w:rsid w:val="003040D6"/>
    <w:rsid w:val="00304A34"/>
    <w:rsid w:val="00321383"/>
    <w:rsid w:val="00322FD8"/>
    <w:rsid w:val="003277A5"/>
    <w:rsid w:val="003303A7"/>
    <w:rsid w:val="00340484"/>
    <w:rsid w:val="003418FA"/>
    <w:rsid w:val="003453EF"/>
    <w:rsid w:val="0035043C"/>
    <w:rsid w:val="00352D22"/>
    <w:rsid w:val="00396569"/>
    <w:rsid w:val="003A45B1"/>
    <w:rsid w:val="003B605F"/>
    <w:rsid w:val="003D335B"/>
    <w:rsid w:val="003D6226"/>
    <w:rsid w:val="003E2004"/>
    <w:rsid w:val="003F4740"/>
    <w:rsid w:val="0040469E"/>
    <w:rsid w:val="00405F04"/>
    <w:rsid w:val="00411F60"/>
    <w:rsid w:val="00417049"/>
    <w:rsid w:val="00423A67"/>
    <w:rsid w:val="004244AE"/>
    <w:rsid w:val="00457465"/>
    <w:rsid w:val="004627A4"/>
    <w:rsid w:val="004A63D5"/>
    <w:rsid w:val="004B5A9A"/>
    <w:rsid w:val="004C1D3A"/>
    <w:rsid w:val="004C3E55"/>
    <w:rsid w:val="004C6E3D"/>
    <w:rsid w:val="004E2123"/>
    <w:rsid w:val="004F25D5"/>
    <w:rsid w:val="00502E7D"/>
    <w:rsid w:val="005160AF"/>
    <w:rsid w:val="00520BEC"/>
    <w:rsid w:val="00541FD1"/>
    <w:rsid w:val="0054484E"/>
    <w:rsid w:val="00557965"/>
    <w:rsid w:val="0057035C"/>
    <w:rsid w:val="0058130F"/>
    <w:rsid w:val="00597103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5F38E4"/>
    <w:rsid w:val="006228F3"/>
    <w:rsid w:val="00626E34"/>
    <w:rsid w:val="00634A93"/>
    <w:rsid w:val="00642EA8"/>
    <w:rsid w:val="00673EAD"/>
    <w:rsid w:val="006827C3"/>
    <w:rsid w:val="00685010"/>
    <w:rsid w:val="006954DE"/>
    <w:rsid w:val="00695AC7"/>
    <w:rsid w:val="006A0BC9"/>
    <w:rsid w:val="006A2611"/>
    <w:rsid w:val="006A3D92"/>
    <w:rsid w:val="006B3B11"/>
    <w:rsid w:val="006C4A63"/>
    <w:rsid w:val="006C50A9"/>
    <w:rsid w:val="006D65FE"/>
    <w:rsid w:val="007319C9"/>
    <w:rsid w:val="007343CF"/>
    <w:rsid w:val="00735EE2"/>
    <w:rsid w:val="00752E14"/>
    <w:rsid w:val="00775FD6"/>
    <w:rsid w:val="0078551E"/>
    <w:rsid w:val="00787183"/>
    <w:rsid w:val="00790DD8"/>
    <w:rsid w:val="00791798"/>
    <w:rsid w:val="007A51ED"/>
    <w:rsid w:val="007A7744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800621"/>
    <w:rsid w:val="00825A26"/>
    <w:rsid w:val="0082628D"/>
    <w:rsid w:val="008271E3"/>
    <w:rsid w:val="00837FA7"/>
    <w:rsid w:val="0084204A"/>
    <w:rsid w:val="008458B3"/>
    <w:rsid w:val="00853EB5"/>
    <w:rsid w:val="00862716"/>
    <w:rsid w:val="00863011"/>
    <w:rsid w:val="008840D4"/>
    <w:rsid w:val="008A156A"/>
    <w:rsid w:val="008A62EA"/>
    <w:rsid w:val="008B0886"/>
    <w:rsid w:val="008B2193"/>
    <w:rsid w:val="008B67B1"/>
    <w:rsid w:val="008C0332"/>
    <w:rsid w:val="008D46FD"/>
    <w:rsid w:val="008E2B0E"/>
    <w:rsid w:val="008E3247"/>
    <w:rsid w:val="0090542D"/>
    <w:rsid w:val="00917221"/>
    <w:rsid w:val="00920B7C"/>
    <w:rsid w:val="00923668"/>
    <w:rsid w:val="00924166"/>
    <w:rsid w:val="00924B81"/>
    <w:rsid w:val="0094141E"/>
    <w:rsid w:val="009808B2"/>
    <w:rsid w:val="0098412D"/>
    <w:rsid w:val="00986486"/>
    <w:rsid w:val="00986EFF"/>
    <w:rsid w:val="00997D68"/>
    <w:rsid w:val="009B2E5D"/>
    <w:rsid w:val="009B4895"/>
    <w:rsid w:val="009B582E"/>
    <w:rsid w:val="009C0C11"/>
    <w:rsid w:val="009C5B1A"/>
    <w:rsid w:val="009C6A82"/>
    <w:rsid w:val="009D6418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458BF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242E"/>
    <w:rsid w:val="00A94217"/>
    <w:rsid w:val="00AD26FB"/>
    <w:rsid w:val="00AD3292"/>
    <w:rsid w:val="00AE20C5"/>
    <w:rsid w:val="00AF405B"/>
    <w:rsid w:val="00B373B1"/>
    <w:rsid w:val="00B73DCD"/>
    <w:rsid w:val="00B91825"/>
    <w:rsid w:val="00B94667"/>
    <w:rsid w:val="00B95E7C"/>
    <w:rsid w:val="00B97040"/>
    <w:rsid w:val="00BA45CF"/>
    <w:rsid w:val="00BC1265"/>
    <w:rsid w:val="00BD6EF3"/>
    <w:rsid w:val="00BE62EE"/>
    <w:rsid w:val="00BF115C"/>
    <w:rsid w:val="00C133F3"/>
    <w:rsid w:val="00C16F7E"/>
    <w:rsid w:val="00C30456"/>
    <w:rsid w:val="00C35ACA"/>
    <w:rsid w:val="00C454B2"/>
    <w:rsid w:val="00C5636D"/>
    <w:rsid w:val="00C64DEC"/>
    <w:rsid w:val="00C859AB"/>
    <w:rsid w:val="00C86FFD"/>
    <w:rsid w:val="00C947C2"/>
    <w:rsid w:val="00C95C42"/>
    <w:rsid w:val="00CA45BF"/>
    <w:rsid w:val="00CA539F"/>
    <w:rsid w:val="00CB1F54"/>
    <w:rsid w:val="00CB6AC3"/>
    <w:rsid w:val="00CB7461"/>
    <w:rsid w:val="00CC4428"/>
    <w:rsid w:val="00CC5271"/>
    <w:rsid w:val="00CD0365"/>
    <w:rsid w:val="00CD6472"/>
    <w:rsid w:val="00D12F6C"/>
    <w:rsid w:val="00D135F3"/>
    <w:rsid w:val="00D270D8"/>
    <w:rsid w:val="00D27CF2"/>
    <w:rsid w:val="00D371AB"/>
    <w:rsid w:val="00D37A0A"/>
    <w:rsid w:val="00D4350A"/>
    <w:rsid w:val="00D44790"/>
    <w:rsid w:val="00D45869"/>
    <w:rsid w:val="00D46372"/>
    <w:rsid w:val="00D579FB"/>
    <w:rsid w:val="00D7346C"/>
    <w:rsid w:val="00D76AB3"/>
    <w:rsid w:val="00D90461"/>
    <w:rsid w:val="00D917AF"/>
    <w:rsid w:val="00DA29FD"/>
    <w:rsid w:val="00DA6D30"/>
    <w:rsid w:val="00DE07BC"/>
    <w:rsid w:val="00DE56A3"/>
    <w:rsid w:val="00DE5837"/>
    <w:rsid w:val="00DE7CF9"/>
    <w:rsid w:val="00DF0A9C"/>
    <w:rsid w:val="00E03463"/>
    <w:rsid w:val="00E15F99"/>
    <w:rsid w:val="00E17A6E"/>
    <w:rsid w:val="00E17F63"/>
    <w:rsid w:val="00E22CF9"/>
    <w:rsid w:val="00E22FC3"/>
    <w:rsid w:val="00E25959"/>
    <w:rsid w:val="00E30F0B"/>
    <w:rsid w:val="00E32DD5"/>
    <w:rsid w:val="00E35288"/>
    <w:rsid w:val="00E46A98"/>
    <w:rsid w:val="00E46E93"/>
    <w:rsid w:val="00E505D2"/>
    <w:rsid w:val="00E54D93"/>
    <w:rsid w:val="00E67364"/>
    <w:rsid w:val="00E705DA"/>
    <w:rsid w:val="00E913B8"/>
    <w:rsid w:val="00E9296B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3396"/>
    <w:rsid w:val="00F35B25"/>
    <w:rsid w:val="00F62876"/>
    <w:rsid w:val="00F662FC"/>
    <w:rsid w:val="00F728EF"/>
    <w:rsid w:val="00F87A18"/>
    <w:rsid w:val="00F95524"/>
    <w:rsid w:val="00F97E1E"/>
    <w:rsid w:val="00FA021F"/>
    <w:rsid w:val="00FA472F"/>
    <w:rsid w:val="00FC420E"/>
    <w:rsid w:val="00FC5E53"/>
    <w:rsid w:val="00FC660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4CB46E6A"/>
  <w15:chartTrackingRefBased/>
  <w15:docId w15:val="{7F845766-059A-4011-8F03-E83E1265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F64BE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2F64BE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2F64BE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2F64BE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2F64BE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2F64BE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2F64BE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2F64BE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2F64BE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2F64BE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2F64BE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2F64BE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2F64BE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2F64BE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2F64BE"/>
  </w:style>
  <w:style w:type="paragraph" w:customStyle="1" w:styleId="BeispielAufzhlung1">
    <w:name w:val="Beispiel Aufzählung 1"/>
    <w:basedOn w:val="BeispielText"/>
    <w:rsid w:val="002F64BE"/>
    <w:pPr>
      <w:numPr>
        <w:numId w:val="3"/>
      </w:numPr>
      <w:tabs>
        <w:tab w:val="clear" w:pos="1854"/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2F64BE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2F64BE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2F64BE"/>
    <w:pPr>
      <w:numPr>
        <w:numId w:val="1"/>
      </w:numPr>
    </w:pPr>
  </w:style>
  <w:style w:type="paragraph" w:customStyle="1" w:styleId="Aufzhlung2">
    <w:name w:val="Aufzählung 2"/>
    <w:basedOn w:val="Standard"/>
    <w:rsid w:val="002F64BE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2F64BE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2F64BE"/>
    <w:rPr>
      <w:b/>
    </w:rPr>
  </w:style>
  <w:style w:type="paragraph" w:customStyle="1" w:styleId="Tabelle-kompakt">
    <w:name w:val="Tabelle-kompakt"/>
    <w:basedOn w:val="Tabelle"/>
    <w:rsid w:val="002F64BE"/>
    <w:rPr>
      <w:sz w:val="20"/>
      <w:szCs w:val="20"/>
    </w:rPr>
  </w:style>
  <w:style w:type="paragraph" w:customStyle="1" w:styleId="Tabelle">
    <w:name w:val="Tabelle"/>
    <w:basedOn w:val="Text"/>
    <w:rsid w:val="002F64BE"/>
    <w:pPr>
      <w:keepLines/>
      <w:jc w:val="left"/>
    </w:pPr>
  </w:style>
  <w:style w:type="paragraph" w:customStyle="1" w:styleId="TabelleBezeichnung">
    <w:name w:val="Tabelle Bezeichnung"/>
    <w:basedOn w:val="Standard"/>
    <w:rsid w:val="002F64BE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2F64BE"/>
    <w:pPr>
      <w:ind w:left="284"/>
    </w:pPr>
  </w:style>
  <w:style w:type="paragraph" w:customStyle="1" w:styleId="AufgabeText">
    <w:name w:val="Aufgabe Text"/>
    <w:basedOn w:val="Standard"/>
    <w:rsid w:val="002F64BE"/>
    <w:pPr>
      <w:ind w:left="284"/>
    </w:pPr>
  </w:style>
  <w:style w:type="paragraph" w:customStyle="1" w:styleId="Formel">
    <w:name w:val="Formel"/>
    <w:basedOn w:val="Standard"/>
    <w:autoRedefine/>
    <w:rsid w:val="002F64BE"/>
    <w:pPr>
      <w:jc w:val="center"/>
    </w:pPr>
  </w:style>
  <w:style w:type="paragraph" w:customStyle="1" w:styleId="Handout">
    <w:name w:val="Handout"/>
    <w:basedOn w:val="Text"/>
    <w:rsid w:val="002F64BE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2F64BE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2F64BE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2F64BE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2F64BE"/>
    <w:pPr>
      <w:spacing w:before="0"/>
    </w:pPr>
  </w:style>
  <w:style w:type="character" w:styleId="HTMLSchreibmaschine">
    <w:name w:val="HTML Typewriter"/>
    <w:rsid w:val="002F64BE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2F64BE"/>
    <w:rPr>
      <w:rFonts w:ascii="Tahoma" w:hAnsi="Tahoma" w:cs="Tahoma"/>
      <w:sz w:val="16"/>
      <w:szCs w:val="16"/>
    </w:rPr>
  </w:style>
  <w:style w:type="paragraph" w:customStyle="1" w:styleId="Syntax">
    <w:name w:val="Syntax"/>
    <w:rsid w:val="002F64BE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2F64BE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2F64BE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2F64BE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2F64BE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2F64BE"/>
    <w:pPr>
      <w:spacing w:before="80"/>
      <w:jc w:val="center"/>
    </w:pPr>
    <w:rPr>
      <w:sz w:val="20"/>
      <w:szCs w:val="20"/>
    </w:rPr>
  </w:style>
  <w:style w:type="character" w:customStyle="1" w:styleId="BesuchterHyperlink">
    <w:name w:val="BesuchterHyperlink"/>
    <w:rsid w:val="002F64BE"/>
    <w:rPr>
      <w:color w:val="800080"/>
      <w:u w:val="single"/>
    </w:rPr>
  </w:style>
  <w:style w:type="paragraph" w:customStyle="1" w:styleId="BeispielTitel">
    <w:name w:val="Beispiel Titel"/>
    <w:basedOn w:val="Standard"/>
    <w:rsid w:val="002F64BE"/>
    <w:rPr>
      <w:i/>
    </w:rPr>
  </w:style>
  <w:style w:type="paragraph" w:styleId="NurText">
    <w:name w:val="Plain Text"/>
    <w:basedOn w:val="Standard"/>
    <w:rsid w:val="002F64BE"/>
    <w:rPr>
      <w:rFonts w:ascii="Courier New" w:hAnsi="Courier New" w:cs="Courier New"/>
    </w:rPr>
  </w:style>
  <w:style w:type="character" w:styleId="Funotenzeichen">
    <w:name w:val="footnote reference"/>
    <w:semiHidden/>
    <w:rsid w:val="002F64BE"/>
    <w:rPr>
      <w:vertAlign w:val="superscript"/>
    </w:rPr>
  </w:style>
  <w:style w:type="paragraph" w:styleId="Dokumentstruktur">
    <w:name w:val="Document Map"/>
    <w:basedOn w:val="Standard"/>
    <w:semiHidden/>
    <w:rsid w:val="002F64BE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2F64BE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2F64BE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2F64BE"/>
    <w:rPr>
      <w:sz w:val="16"/>
    </w:rPr>
  </w:style>
  <w:style w:type="paragraph" w:styleId="Kommentartext">
    <w:name w:val="annotation text"/>
    <w:basedOn w:val="Standard"/>
    <w:semiHidden/>
    <w:rsid w:val="002F64BE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2F64BE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2F64BE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2F64BE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2F64BE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2F64BE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2F64BE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2F64BE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2F64BE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2F64BE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2F64BE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2F64BE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2F64BE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2F64BE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2F64BE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2F64BE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2F64BE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2F64BE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2F64BE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2F64BE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2F64BE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2F64BE"/>
    <w:rPr>
      <w:lang w:val="de-AT"/>
    </w:rPr>
  </w:style>
  <w:style w:type="paragraph" w:styleId="Blocktext">
    <w:name w:val="Block Text"/>
    <w:basedOn w:val="Standard"/>
    <w:rsid w:val="002F64BE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2F6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2F64BE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2F64BE"/>
    <w:rPr>
      <w:b/>
    </w:rPr>
  </w:style>
  <w:style w:type="paragraph" w:customStyle="1" w:styleId="Tabellentext">
    <w:name w:val="Tabellentext"/>
    <w:basedOn w:val="Standard"/>
    <w:rsid w:val="002F64BE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2F64BE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2F64BE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2F64BE"/>
  </w:style>
  <w:style w:type="paragraph" w:customStyle="1" w:styleId="Motivation">
    <w:name w:val="Motivation"/>
    <w:basedOn w:val="Standard"/>
    <w:rsid w:val="002F64BE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2F64BE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2F64BE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2F64BE"/>
    <w:rPr>
      <w:i/>
    </w:rPr>
  </w:style>
  <w:style w:type="paragraph" w:customStyle="1" w:styleId="Aufgabentitel">
    <w:name w:val="Aufgabentitel"/>
    <w:basedOn w:val="Standard"/>
    <w:rsid w:val="002F64BE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2F64BE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2F64BE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2F64B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table" w:styleId="Tabellenraster">
    <w:name w:val="Table Grid"/>
    <w:basedOn w:val="NormaleTabelle"/>
    <w:rsid w:val="004C1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uiPriority w:val="99"/>
    <w:semiHidden/>
    <w:unhideWhenUsed/>
    <w:rsid w:val="004C1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anklyn.htl-leonding.ac.a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996A0-B784-4D25-9BE9-2A766B139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54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5</cp:revision>
  <cp:lastPrinted>2021-05-07T09:31:00Z</cp:lastPrinted>
  <dcterms:created xsi:type="dcterms:W3CDTF">2021-05-06T14:48:00Z</dcterms:created>
  <dcterms:modified xsi:type="dcterms:W3CDTF">2021-05-07T09:38:00Z</dcterms:modified>
  <cp:category/>
</cp:coreProperties>
</file>