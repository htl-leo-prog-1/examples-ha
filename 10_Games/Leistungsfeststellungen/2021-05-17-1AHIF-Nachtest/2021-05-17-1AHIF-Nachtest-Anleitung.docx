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7955060" w14:textId="4AD8F0FD" w:rsidR="005F38E4" w:rsidRPr="004C1D3A" w:rsidRDefault="004C1D3A" w:rsidP="004C1D3A">
      <w:pPr>
        <w:rPr>
          <w:b/>
          <w:bCs/>
          <w:sz w:val="36"/>
          <w:szCs w:val="44"/>
          <w:lang w:val="de-AT"/>
        </w:rPr>
      </w:pPr>
      <w:r w:rsidRPr="004C1D3A">
        <w:rPr>
          <w:b/>
          <w:bCs/>
          <w:sz w:val="36"/>
          <w:szCs w:val="44"/>
          <w:lang w:val="de-AT"/>
        </w:rPr>
        <w:t>Logins</w:t>
      </w:r>
    </w:p>
    <w:p w14:paraId="7FA1EC7A" w14:textId="01FA0AF8" w:rsidR="004C1D3A" w:rsidRDefault="004C1D3A" w:rsidP="004C1D3A">
      <w:pPr>
        <w:rPr>
          <w:lang w:val="de-A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6"/>
        <w:gridCol w:w="5182"/>
        <w:gridCol w:w="3210"/>
      </w:tblGrid>
      <w:tr w:rsidR="00286A8E" w:rsidRPr="00286A8E" w14:paraId="46A3A8F3" w14:textId="77777777" w:rsidTr="00CC4428">
        <w:tc>
          <w:tcPr>
            <w:tcW w:w="1236" w:type="dxa"/>
            <w:shd w:val="clear" w:color="auto" w:fill="auto"/>
          </w:tcPr>
          <w:p w14:paraId="55390D5B" w14:textId="343354A2" w:rsidR="004C1D3A" w:rsidRPr="00286A8E" w:rsidRDefault="004C1D3A" w:rsidP="004C1D3A">
            <w:pPr>
              <w:rPr>
                <w:b/>
                <w:bCs/>
                <w:sz w:val="24"/>
                <w:szCs w:val="32"/>
                <w:lang w:val="de-AT"/>
              </w:rPr>
            </w:pPr>
            <w:r w:rsidRPr="00286A8E">
              <w:rPr>
                <w:b/>
                <w:bCs/>
                <w:sz w:val="24"/>
                <w:szCs w:val="32"/>
                <w:lang w:val="de-AT"/>
              </w:rPr>
              <w:t>EDV</w:t>
            </w:r>
            <w:r w:rsidR="00CC4428">
              <w:rPr>
                <w:b/>
                <w:bCs/>
                <w:sz w:val="24"/>
                <w:szCs w:val="32"/>
                <w:lang w:val="de-AT"/>
              </w:rPr>
              <w:t>10</w:t>
            </w:r>
          </w:p>
        </w:tc>
        <w:tc>
          <w:tcPr>
            <w:tcW w:w="5182" w:type="dxa"/>
            <w:shd w:val="clear" w:color="auto" w:fill="auto"/>
          </w:tcPr>
          <w:p w14:paraId="08C23C6C" w14:textId="6C0DAFD9" w:rsidR="004C1D3A" w:rsidRPr="00286A8E" w:rsidRDefault="004C1D3A" w:rsidP="004C1D3A">
            <w:pPr>
              <w:rPr>
                <w:sz w:val="24"/>
                <w:szCs w:val="32"/>
                <w:lang w:val="de-AT"/>
              </w:rPr>
            </w:pPr>
            <w:r w:rsidRPr="00286A8E">
              <w:rPr>
                <w:rFonts w:ascii="Courier New" w:hAnsi="Courier New" w:cs="Courier New"/>
                <w:sz w:val="24"/>
                <w:szCs w:val="32"/>
                <w:lang w:val="de-AT"/>
              </w:rPr>
              <w:t>test</w:t>
            </w:r>
            <w:r w:rsidR="00E0643F">
              <w:rPr>
                <w:rFonts w:ascii="Courier New" w:hAnsi="Courier New" w:cs="Courier New"/>
                <w:sz w:val="24"/>
                <w:szCs w:val="32"/>
                <w:lang w:val="de-AT"/>
              </w:rPr>
              <w:t>NN</w:t>
            </w:r>
            <w:r w:rsidRPr="00286A8E">
              <w:rPr>
                <w:sz w:val="24"/>
                <w:szCs w:val="32"/>
                <w:lang w:val="de-AT"/>
              </w:rPr>
              <w:t>&lt;2-stellige PC-Nummer&gt;</w:t>
            </w:r>
          </w:p>
        </w:tc>
        <w:tc>
          <w:tcPr>
            <w:tcW w:w="3210" w:type="dxa"/>
            <w:shd w:val="clear" w:color="auto" w:fill="auto"/>
          </w:tcPr>
          <w:p w14:paraId="1E949EFA" w14:textId="73267EDA" w:rsidR="004C1D3A" w:rsidRPr="00286A8E" w:rsidRDefault="00E0643F" w:rsidP="004C1D3A">
            <w:pPr>
              <w:rPr>
                <w:sz w:val="24"/>
                <w:szCs w:val="32"/>
                <w:lang w:val="de-AT"/>
              </w:rPr>
            </w:pPr>
            <w:r>
              <w:rPr>
                <w:rFonts w:ascii="Courier New" w:hAnsi="Courier New" w:cs="Courier New"/>
                <w:sz w:val="24"/>
                <w:szCs w:val="32"/>
                <w:lang w:val="de-AT"/>
              </w:rPr>
              <w:t>Nachtest1705</w:t>
            </w:r>
          </w:p>
        </w:tc>
      </w:tr>
    </w:tbl>
    <w:p w14:paraId="70838F4D" w14:textId="3075D377" w:rsidR="004C1D3A" w:rsidRDefault="004C1D3A" w:rsidP="004C1D3A">
      <w:pPr>
        <w:rPr>
          <w:lang w:val="de-AT"/>
        </w:rPr>
      </w:pPr>
    </w:p>
    <w:p w14:paraId="333E424A" w14:textId="7681E45A" w:rsidR="004C1D3A" w:rsidRDefault="004C1D3A" w:rsidP="004C1D3A">
      <w:pPr>
        <w:rPr>
          <w:lang w:val="de-AT"/>
        </w:rPr>
      </w:pPr>
    </w:p>
    <w:p w14:paraId="702237DE" w14:textId="4106F112" w:rsidR="004C1D3A" w:rsidRPr="004C1D3A" w:rsidRDefault="004C1D3A" w:rsidP="004C1D3A">
      <w:pPr>
        <w:rPr>
          <w:b/>
          <w:bCs/>
          <w:sz w:val="36"/>
          <w:szCs w:val="44"/>
          <w:lang w:val="de-AT"/>
        </w:rPr>
      </w:pPr>
      <w:r w:rsidRPr="004C1D3A">
        <w:rPr>
          <w:b/>
          <w:bCs/>
          <w:sz w:val="36"/>
          <w:szCs w:val="44"/>
          <w:lang w:val="de-AT"/>
        </w:rPr>
        <w:t>Franklyn</w:t>
      </w:r>
    </w:p>
    <w:p w14:paraId="425B0A51" w14:textId="3DEEEEFB" w:rsidR="004C1D3A" w:rsidRPr="004C1D3A" w:rsidRDefault="004C1D3A" w:rsidP="004C1D3A">
      <w:pPr>
        <w:numPr>
          <w:ilvl w:val="0"/>
          <w:numId w:val="29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 xml:space="preserve">Client downloaden: </w:t>
      </w:r>
      <w:hyperlink r:id="rId8" w:history="1">
        <w:r w:rsidRPr="004C1D3A">
          <w:rPr>
            <w:rStyle w:val="Hyperlink"/>
            <w:sz w:val="24"/>
            <w:szCs w:val="32"/>
            <w:lang w:val="en-GB"/>
          </w:rPr>
          <w:t>https://franklyn.htl-leonding.ac.at</w:t>
        </w:r>
      </w:hyperlink>
    </w:p>
    <w:p w14:paraId="32FD742E" w14:textId="3709ABB2" w:rsidR="004C1D3A" w:rsidRPr="004C1D3A" w:rsidRDefault="004C1D3A" w:rsidP="004C1D3A">
      <w:pPr>
        <w:numPr>
          <w:ilvl w:val="0"/>
          <w:numId w:val="29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 xml:space="preserve">PIN-Code: </w:t>
      </w:r>
      <w:r w:rsidR="00A17910">
        <w:rPr>
          <w:b/>
          <w:bCs/>
          <w:sz w:val="48"/>
          <w:szCs w:val="56"/>
          <w:lang w:val="en-GB"/>
        </w:rPr>
        <w:t>381</w:t>
      </w:r>
    </w:p>
    <w:p w14:paraId="4C2D2825" w14:textId="5658B461" w:rsidR="004C1D3A" w:rsidRDefault="004C1D3A" w:rsidP="004C1D3A">
      <w:pPr>
        <w:rPr>
          <w:lang w:val="en-GB"/>
        </w:rPr>
      </w:pPr>
    </w:p>
    <w:p w14:paraId="240CDE15" w14:textId="77777777" w:rsidR="00A430B2" w:rsidRDefault="00A430B2" w:rsidP="004C1D3A">
      <w:pPr>
        <w:rPr>
          <w:lang w:val="en-GB"/>
        </w:rPr>
      </w:pPr>
    </w:p>
    <w:p w14:paraId="75DB9A85" w14:textId="2DC4EB92" w:rsidR="00FF3A6A" w:rsidRDefault="00FF3A6A" w:rsidP="00FF3A6A">
      <w:pPr>
        <w:rPr>
          <w:b/>
          <w:bCs/>
          <w:sz w:val="36"/>
          <w:szCs w:val="44"/>
          <w:lang w:val="de-AT"/>
        </w:rPr>
      </w:pPr>
      <w:r w:rsidRPr="004C1D3A">
        <w:rPr>
          <w:b/>
          <w:bCs/>
          <w:sz w:val="36"/>
          <w:szCs w:val="44"/>
          <w:lang w:val="de-AT"/>
        </w:rPr>
        <w:t>A</w:t>
      </w:r>
      <w:r>
        <w:rPr>
          <w:b/>
          <w:bCs/>
          <w:sz w:val="36"/>
          <w:szCs w:val="44"/>
          <w:lang w:val="de-AT"/>
        </w:rPr>
        <w:t>n</w:t>
      </w:r>
      <w:r w:rsidRPr="004C1D3A">
        <w:rPr>
          <w:b/>
          <w:bCs/>
          <w:sz w:val="36"/>
          <w:szCs w:val="44"/>
          <w:lang w:val="de-AT"/>
        </w:rPr>
        <w:t>gabe</w:t>
      </w:r>
    </w:p>
    <w:p w14:paraId="04C3CA0B" w14:textId="1F74376C" w:rsidR="00FF3A6A" w:rsidRDefault="00FF3A6A" w:rsidP="00FF3A6A">
      <w:pPr>
        <w:numPr>
          <w:ilvl w:val="0"/>
          <w:numId w:val="30"/>
        </w:numPr>
        <w:rPr>
          <w:sz w:val="24"/>
          <w:szCs w:val="32"/>
          <w:lang w:val="de-AT"/>
        </w:rPr>
      </w:pPr>
      <w:r>
        <w:rPr>
          <w:sz w:val="24"/>
          <w:szCs w:val="32"/>
          <w:lang w:val="de-AT"/>
        </w:rPr>
        <w:t xml:space="preserve">File-Explorer: </w:t>
      </w:r>
      <w:hyperlink r:id="rId9" w:history="1">
        <w:r w:rsidRPr="00D22792">
          <w:rPr>
            <w:rStyle w:val="Hyperlink"/>
            <w:sz w:val="24"/>
            <w:szCs w:val="32"/>
            <w:lang w:val="de-AT"/>
          </w:rPr>
          <w:t>\\edufs\testNNall</w:t>
        </w:r>
      </w:hyperlink>
      <w:r>
        <w:rPr>
          <w:sz w:val="24"/>
          <w:szCs w:val="32"/>
          <w:lang w:val="de-AT"/>
        </w:rPr>
        <w:t xml:space="preserve"> </w:t>
      </w:r>
    </w:p>
    <w:p w14:paraId="7C658274" w14:textId="5BB4F856" w:rsidR="00FF3A6A" w:rsidRPr="00FF3A6A" w:rsidRDefault="00FF3A6A" w:rsidP="00FF3A6A">
      <w:pPr>
        <w:pStyle w:val="Listenabsatz"/>
        <w:numPr>
          <w:ilvl w:val="0"/>
          <w:numId w:val="30"/>
        </w:numPr>
        <w:rPr>
          <w:lang w:val="de-AT"/>
        </w:rPr>
      </w:pPr>
      <w:r w:rsidRPr="00FF3A6A">
        <w:rPr>
          <w:sz w:val="24"/>
          <w:szCs w:val="32"/>
          <w:lang w:val="de-AT"/>
        </w:rPr>
        <w:t xml:space="preserve">Visual-Studio-Projekt </w:t>
      </w:r>
      <w:r>
        <w:rPr>
          <w:sz w:val="24"/>
          <w:szCs w:val="32"/>
          <w:lang w:val="de-AT"/>
        </w:rPr>
        <w:t>auf</w:t>
      </w:r>
      <w:r w:rsidRPr="00FF3A6A">
        <w:rPr>
          <w:sz w:val="24"/>
          <w:szCs w:val="32"/>
          <w:lang w:val="de-AT"/>
        </w:rPr>
        <w:t xml:space="preserve"> Desktop </w:t>
      </w:r>
      <w:r>
        <w:rPr>
          <w:sz w:val="24"/>
          <w:szCs w:val="32"/>
          <w:lang w:val="de-AT"/>
        </w:rPr>
        <w:t>kopieren und dort entzippen</w:t>
      </w:r>
    </w:p>
    <w:p w14:paraId="7865D64F" w14:textId="1CB0943D" w:rsidR="00FF3A6A" w:rsidRDefault="00FF3A6A" w:rsidP="004C1D3A">
      <w:pPr>
        <w:rPr>
          <w:lang w:val="de-AT"/>
        </w:rPr>
      </w:pPr>
    </w:p>
    <w:p w14:paraId="3D339C03" w14:textId="77777777" w:rsidR="00A430B2" w:rsidRPr="00FF3A6A" w:rsidRDefault="00A430B2" w:rsidP="004C1D3A">
      <w:pPr>
        <w:rPr>
          <w:lang w:val="de-AT"/>
        </w:rPr>
      </w:pPr>
    </w:p>
    <w:p w14:paraId="15386F98" w14:textId="54052DDB" w:rsidR="004C1D3A" w:rsidRDefault="004C1D3A" w:rsidP="004C1D3A">
      <w:pPr>
        <w:rPr>
          <w:b/>
          <w:bCs/>
          <w:sz w:val="36"/>
          <w:szCs w:val="44"/>
          <w:lang w:val="de-AT"/>
        </w:rPr>
      </w:pPr>
      <w:r w:rsidRPr="004C1D3A">
        <w:rPr>
          <w:b/>
          <w:bCs/>
          <w:sz w:val="36"/>
          <w:szCs w:val="44"/>
          <w:lang w:val="de-AT"/>
        </w:rPr>
        <w:t>Abgabe</w:t>
      </w:r>
    </w:p>
    <w:p w14:paraId="65BD146E" w14:textId="23C696F8" w:rsidR="004C1D3A" w:rsidRPr="004C1D3A" w:rsidRDefault="004C1D3A" w:rsidP="004C1D3A">
      <w:pPr>
        <w:numPr>
          <w:ilvl w:val="0"/>
          <w:numId w:val="30"/>
        </w:numPr>
        <w:rPr>
          <w:sz w:val="24"/>
          <w:szCs w:val="32"/>
          <w:lang w:val="de-AT"/>
        </w:rPr>
      </w:pPr>
      <w:r w:rsidRPr="004C1D3A">
        <w:rPr>
          <w:sz w:val="24"/>
          <w:szCs w:val="32"/>
          <w:lang w:val="de-AT"/>
        </w:rPr>
        <w:t>Ordner auf U-Laufwerk anlegen m</w:t>
      </w:r>
      <w:r>
        <w:rPr>
          <w:sz w:val="24"/>
          <w:szCs w:val="32"/>
          <w:lang w:val="de-AT"/>
        </w:rPr>
        <w:t>it &lt;Nachname_V&gt;, z.B.</w:t>
      </w:r>
    </w:p>
    <w:p w14:paraId="63E270C6" w14:textId="77777777" w:rsidR="004C1D3A" w:rsidRDefault="004C1D3A" w:rsidP="004C1D3A">
      <w:pPr>
        <w:numPr>
          <w:ilvl w:val="1"/>
          <w:numId w:val="30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>Werner_M</w:t>
      </w:r>
    </w:p>
    <w:p w14:paraId="24BCF496" w14:textId="010D3D31" w:rsidR="004C1D3A" w:rsidRDefault="004C1D3A" w:rsidP="004C1D3A">
      <w:pPr>
        <w:numPr>
          <w:ilvl w:val="1"/>
          <w:numId w:val="30"/>
        </w:numPr>
        <w:rPr>
          <w:sz w:val="24"/>
          <w:szCs w:val="32"/>
          <w:lang w:val="en-GB"/>
        </w:rPr>
      </w:pPr>
      <w:r w:rsidRPr="004C1D3A">
        <w:rPr>
          <w:sz w:val="24"/>
          <w:szCs w:val="32"/>
          <w:lang w:val="en-GB"/>
        </w:rPr>
        <w:t>Poellhuber_C</w:t>
      </w:r>
    </w:p>
    <w:p w14:paraId="73F12B6F" w14:textId="006C82C0" w:rsidR="004C1D3A" w:rsidRDefault="00CC4428" w:rsidP="004C1D3A">
      <w:pPr>
        <w:numPr>
          <w:ilvl w:val="0"/>
          <w:numId w:val="30"/>
        </w:numPr>
        <w:rPr>
          <w:sz w:val="24"/>
          <w:szCs w:val="32"/>
          <w:lang w:val="de-AT"/>
        </w:rPr>
      </w:pPr>
      <w:r>
        <w:rPr>
          <w:sz w:val="24"/>
          <w:szCs w:val="32"/>
          <w:lang w:val="de-AT"/>
        </w:rPr>
        <w:t>Visual-Studio-Projekt vom Desktop zippen und in diesen Ordner kopieren.</w:t>
      </w:r>
    </w:p>
    <w:p w14:paraId="5706149E" w14:textId="1F51DD99" w:rsidR="00BD6EF3" w:rsidRDefault="00BD6EF3" w:rsidP="00BD6EF3">
      <w:pPr>
        <w:rPr>
          <w:sz w:val="24"/>
          <w:szCs w:val="32"/>
          <w:lang w:val="de-AT"/>
        </w:rPr>
      </w:pPr>
    </w:p>
    <w:p w14:paraId="22AEF526" w14:textId="2CFF7FFB" w:rsidR="00BD6EF3" w:rsidRDefault="00BD6EF3" w:rsidP="00BD6EF3">
      <w:pPr>
        <w:rPr>
          <w:sz w:val="24"/>
          <w:szCs w:val="32"/>
          <w:lang w:val="de-AT"/>
        </w:rPr>
      </w:pPr>
    </w:p>
    <w:p w14:paraId="60DD9D78" w14:textId="30EEE3E7" w:rsidR="00BD6EF3" w:rsidRDefault="00BD6EF3" w:rsidP="00BD6EF3">
      <w:pPr>
        <w:rPr>
          <w:sz w:val="24"/>
          <w:szCs w:val="32"/>
          <w:lang w:val="de-AT"/>
        </w:rPr>
      </w:pPr>
    </w:p>
    <w:p w14:paraId="57A9F08E" w14:textId="25BDD4E6" w:rsidR="00BD6EF3" w:rsidRPr="00BD6EF3" w:rsidRDefault="00BD6EF3" w:rsidP="00BD6EF3">
      <w:pPr>
        <w:jc w:val="center"/>
        <w:rPr>
          <w:b/>
          <w:bCs/>
          <w:sz w:val="36"/>
          <w:szCs w:val="44"/>
          <w:lang w:val="de-AT"/>
        </w:rPr>
      </w:pPr>
      <w:r w:rsidRPr="00BD6EF3">
        <w:rPr>
          <w:b/>
          <w:bCs/>
          <w:sz w:val="36"/>
          <w:szCs w:val="44"/>
          <w:lang w:val="de-AT"/>
        </w:rPr>
        <w:t>Viel Erfolg!</w:t>
      </w:r>
    </w:p>
    <w:p w14:paraId="738383B3" w14:textId="77777777" w:rsidR="004C1D3A" w:rsidRPr="004C1D3A" w:rsidRDefault="004C1D3A" w:rsidP="004C1D3A">
      <w:pPr>
        <w:rPr>
          <w:lang w:val="de-AT"/>
        </w:rPr>
      </w:pPr>
    </w:p>
    <w:sectPr w:rsidR="004C1D3A" w:rsidRPr="004C1D3A" w:rsidSect="00D917AF">
      <w:headerReference w:type="even" r:id="rId10"/>
      <w:headerReference w:type="default" r:id="rId11"/>
      <w:pgSz w:w="11906" w:h="16838" w:code="9"/>
      <w:pgMar w:top="1191" w:right="1134" w:bottom="1134" w:left="1134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1B0E1" w14:textId="77777777" w:rsidR="005E4991" w:rsidRDefault="005E4991">
      <w:r>
        <w:separator/>
      </w:r>
    </w:p>
    <w:p w14:paraId="0C0B7CDC" w14:textId="77777777" w:rsidR="005E4991" w:rsidRDefault="005E4991"/>
  </w:endnote>
  <w:endnote w:type="continuationSeparator" w:id="0">
    <w:p w14:paraId="379F7EF7" w14:textId="77777777" w:rsidR="005E4991" w:rsidRDefault="005E4991">
      <w:r>
        <w:continuationSeparator/>
      </w:r>
    </w:p>
    <w:p w14:paraId="7CD6A6B7" w14:textId="77777777" w:rsidR="005E4991" w:rsidRDefault="005E49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AEA5F" w14:textId="77777777" w:rsidR="005E4991" w:rsidRDefault="005E4991">
      <w:r>
        <w:separator/>
      </w:r>
    </w:p>
    <w:p w14:paraId="573DE3AD" w14:textId="77777777" w:rsidR="005E4991" w:rsidRDefault="005E4991"/>
  </w:footnote>
  <w:footnote w:type="continuationSeparator" w:id="0">
    <w:p w14:paraId="47595467" w14:textId="77777777" w:rsidR="005E4991" w:rsidRDefault="005E4991">
      <w:r>
        <w:continuationSeparator/>
      </w:r>
    </w:p>
    <w:p w14:paraId="4907C6F6" w14:textId="77777777" w:rsidR="005E4991" w:rsidRDefault="005E49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654BA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F38E4">
      <w:rPr>
        <w:noProof/>
      </w:rPr>
      <w:t>2</w:t>
    </w:r>
    <w:r>
      <w:fldChar w:fldCharType="end"/>
    </w:r>
  </w:p>
  <w:p w14:paraId="41CD13F9" w14:textId="67294400" w:rsidR="00FC6604" w:rsidRDefault="00673EAD" w:rsidP="00673EAD">
    <w:pPr>
      <w:pBdr>
        <w:bottom w:val="single" w:sz="4" w:space="1" w:color="auto"/>
      </w:pBdr>
      <w:tabs>
        <w:tab w:val="center" w:pos="4819"/>
      </w:tabs>
    </w:pPr>
    <w:r>
      <w:t>14.12.2020</w:t>
    </w:r>
    <w:r>
      <w:tab/>
      <w:t>1. Programmiertest 1AHIF</w:t>
    </w:r>
    <w:r>
      <w:tab/>
    </w:r>
    <w:r>
      <w:tab/>
    </w:r>
    <w:r>
      <w:tab/>
    </w:r>
    <w:r>
      <w:tab/>
    </w:r>
    <w:r>
      <w:tab/>
    </w:r>
  </w:p>
  <w:p w14:paraId="73841E55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E63F4" w14:textId="0AC262F2" w:rsidR="00DE7CF9" w:rsidRPr="00D917AF" w:rsidRDefault="0036690D" w:rsidP="0036690D">
    <w:pPr>
      <w:pBdr>
        <w:bottom w:val="single" w:sz="4" w:space="1" w:color="auto"/>
      </w:pBdr>
      <w:tabs>
        <w:tab w:val="center" w:pos="4111"/>
        <w:tab w:val="right" w:pos="9638"/>
      </w:tabs>
      <w:rPr>
        <w:b/>
        <w:bCs/>
        <w:i/>
        <w:iCs/>
      </w:rPr>
    </w:pPr>
    <w:r>
      <w:rPr>
        <w:b/>
        <w:bCs/>
        <w:i/>
        <w:iCs/>
      </w:rPr>
      <w:t>1</w:t>
    </w:r>
    <w:r w:rsidR="00CC4428">
      <w:rPr>
        <w:b/>
        <w:bCs/>
        <w:i/>
        <w:iCs/>
      </w:rPr>
      <w:t>7.05.2021</w:t>
    </w:r>
    <w:r w:rsidR="00D917AF" w:rsidRPr="00D917AF">
      <w:rPr>
        <w:b/>
        <w:bCs/>
        <w:i/>
        <w:iCs/>
      </w:rPr>
      <w:tab/>
      <w:t>Programmier</w:t>
    </w:r>
    <w:r>
      <w:rPr>
        <w:b/>
        <w:bCs/>
        <w:i/>
        <w:iCs/>
      </w:rPr>
      <w:t>-Nacht</w:t>
    </w:r>
    <w:r w:rsidR="00D917AF" w:rsidRPr="00D917AF">
      <w:rPr>
        <w:b/>
        <w:bCs/>
        <w:i/>
        <w:iCs/>
      </w:rPr>
      <w:t xml:space="preserve">est </w:t>
    </w:r>
    <w:r>
      <w:rPr>
        <w:b/>
        <w:bCs/>
        <w:i/>
        <w:iCs/>
      </w:rPr>
      <w:tab/>
    </w:r>
    <w:r w:rsidR="00D917AF" w:rsidRPr="00D917AF">
      <w:rPr>
        <w:b/>
        <w:bCs/>
        <w:i/>
        <w:iCs/>
      </w:rPr>
      <w:t>1AHIF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E9C1053"/>
    <w:multiLevelType w:val="hybridMultilevel"/>
    <w:tmpl w:val="F84C12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pStyle w:val="BeispielAufzhlung1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1C53872"/>
    <w:multiLevelType w:val="hybridMultilevel"/>
    <w:tmpl w:val="50B20E9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6" w15:restartNumberingAfterBreak="0">
    <w:nsid w:val="2DD03440"/>
    <w:multiLevelType w:val="hybridMultilevel"/>
    <w:tmpl w:val="75F6E36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BC1E54"/>
    <w:multiLevelType w:val="hybridMultilevel"/>
    <w:tmpl w:val="7D405E9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10"/>
  </w:num>
  <w:num w:numId="3">
    <w:abstractNumId w:val="13"/>
  </w:num>
  <w:num w:numId="4">
    <w:abstractNumId w:val="15"/>
  </w:num>
  <w:num w:numId="5">
    <w:abstractNumId w:val="1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9"/>
  </w:num>
  <w:num w:numId="18">
    <w:abstractNumId w:val="23"/>
  </w:num>
  <w:num w:numId="19">
    <w:abstractNumId w:val="11"/>
  </w:num>
  <w:num w:numId="20">
    <w:abstractNumId w:val="22"/>
  </w:num>
  <w:num w:numId="21">
    <w:abstractNumId w:val="15"/>
  </w:num>
  <w:num w:numId="22">
    <w:abstractNumId w:val="15"/>
  </w:num>
  <w:num w:numId="23">
    <w:abstractNumId w:val="18"/>
  </w:num>
  <w:num w:numId="24">
    <w:abstractNumId w:val="15"/>
  </w:num>
  <w:num w:numId="25">
    <w:abstractNumId w:val="20"/>
  </w:num>
  <w:num w:numId="26">
    <w:abstractNumId w:val="15"/>
  </w:num>
  <w:num w:numId="27">
    <w:abstractNumId w:val="21"/>
  </w:num>
  <w:num w:numId="28">
    <w:abstractNumId w:val="12"/>
  </w:num>
  <w:num w:numId="29">
    <w:abstractNumId w:val="16"/>
  </w:num>
  <w:num w:numId="3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02"/>
    <w:rsid w:val="00035226"/>
    <w:rsid w:val="0004798C"/>
    <w:rsid w:val="00047BEB"/>
    <w:rsid w:val="000563EF"/>
    <w:rsid w:val="00060447"/>
    <w:rsid w:val="00063666"/>
    <w:rsid w:val="000718FB"/>
    <w:rsid w:val="00073443"/>
    <w:rsid w:val="000735F7"/>
    <w:rsid w:val="000762E0"/>
    <w:rsid w:val="00077816"/>
    <w:rsid w:val="00085B19"/>
    <w:rsid w:val="0009296B"/>
    <w:rsid w:val="000A2560"/>
    <w:rsid w:val="000C5C57"/>
    <w:rsid w:val="000C6B99"/>
    <w:rsid w:val="000D36AF"/>
    <w:rsid w:val="000E5350"/>
    <w:rsid w:val="000F655A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76BCB"/>
    <w:rsid w:val="001A1EF1"/>
    <w:rsid w:val="001A1FB2"/>
    <w:rsid w:val="001A286F"/>
    <w:rsid w:val="001A75F0"/>
    <w:rsid w:val="001B4DBF"/>
    <w:rsid w:val="001E0C84"/>
    <w:rsid w:val="00200800"/>
    <w:rsid w:val="002009AA"/>
    <w:rsid w:val="002031B7"/>
    <w:rsid w:val="002057D4"/>
    <w:rsid w:val="002264AD"/>
    <w:rsid w:val="00227970"/>
    <w:rsid w:val="002360AF"/>
    <w:rsid w:val="00242EA8"/>
    <w:rsid w:val="00246DF4"/>
    <w:rsid w:val="00257C4C"/>
    <w:rsid w:val="00281515"/>
    <w:rsid w:val="00286A8E"/>
    <w:rsid w:val="00292B3E"/>
    <w:rsid w:val="00293879"/>
    <w:rsid w:val="002A7B62"/>
    <w:rsid w:val="002A7CBA"/>
    <w:rsid w:val="002B117F"/>
    <w:rsid w:val="002B62BB"/>
    <w:rsid w:val="002C37AE"/>
    <w:rsid w:val="002E523E"/>
    <w:rsid w:val="002F64BE"/>
    <w:rsid w:val="00301B99"/>
    <w:rsid w:val="003040D6"/>
    <w:rsid w:val="00304A34"/>
    <w:rsid w:val="00321383"/>
    <w:rsid w:val="00322FD8"/>
    <w:rsid w:val="003277A5"/>
    <w:rsid w:val="003303A7"/>
    <w:rsid w:val="00340484"/>
    <w:rsid w:val="003418FA"/>
    <w:rsid w:val="003453EF"/>
    <w:rsid w:val="0035043C"/>
    <w:rsid w:val="00352D22"/>
    <w:rsid w:val="0036690D"/>
    <w:rsid w:val="00396569"/>
    <w:rsid w:val="003A45B1"/>
    <w:rsid w:val="003B605F"/>
    <w:rsid w:val="003D335B"/>
    <w:rsid w:val="003D6226"/>
    <w:rsid w:val="003E2004"/>
    <w:rsid w:val="003F4740"/>
    <w:rsid w:val="0040469E"/>
    <w:rsid w:val="00405F04"/>
    <w:rsid w:val="00411F60"/>
    <w:rsid w:val="00417049"/>
    <w:rsid w:val="00423A67"/>
    <w:rsid w:val="004244AE"/>
    <w:rsid w:val="00457465"/>
    <w:rsid w:val="004627A4"/>
    <w:rsid w:val="004A63D5"/>
    <w:rsid w:val="004B5A9A"/>
    <w:rsid w:val="004C1D3A"/>
    <w:rsid w:val="004C3E55"/>
    <w:rsid w:val="004C6E3D"/>
    <w:rsid w:val="004E2123"/>
    <w:rsid w:val="004F25D5"/>
    <w:rsid w:val="00502E7D"/>
    <w:rsid w:val="005160AF"/>
    <w:rsid w:val="00520BEC"/>
    <w:rsid w:val="00541FD1"/>
    <w:rsid w:val="0054484E"/>
    <w:rsid w:val="00557965"/>
    <w:rsid w:val="0057035C"/>
    <w:rsid w:val="0058130F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4991"/>
    <w:rsid w:val="005E5C55"/>
    <w:rsid w:val="005F0214"/>
    <w:rsid w:val="005F0E02"/>
    <w:rsid w:val="005F38E4"/>
    <w:rsid w:val="006228F3"/>
    <w:rsid w:val="00626E34"/>
    <w:rsid w:val="00634A93"/>
    <w:rsid w:val="00642EA8"/>
    <w:rsid w:val="00673EAD"/>
    <w:rsid w:val="006827C3"/>
    <w:rsid w:val="00685010"/>
    <w:rsid w:val="006954DE"/>
    <w:rsid w:val="00695AC7"/>
    <w:rsid w:val="006A0BC9"/>
    <w:rsid w:val="006A2611"/>
    <w:rsid w:val="006A3D92"/>
    <w:rsid w:val="006B3B11"/>
    <w:rsid w:val="006C4A63"/>
    <w:rsid w:val="006C50A9"/>
    <w:rsid w:val="006D65FE"/>
    <w:rsid w:val="007319C9"/>
    <w:rsid w:val="007343CF"/>
    <w:rsid w:val="00735EE2"/>
    <w:rsid w:val="00752E14"/>
    <w:rsid w:val="00775FD6"/>
    <w:rsid w:val="0078551E"/>
    <w:rsid w:val="00787183"/>
    <w:rsid w:val="00790DD8"/>
    <w:rsid w:val="00791798"/>
    <w:rsid w:val="007A51ED"/>
    <w:rsid w:val="007A7744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00621"/>
    <w:rsid w:val="00825A26"/>
    <w:rsid w:val="0082628D"/>
    <w:rsid w:val="008271E3"/>
    <w:rsid w:val="00837FA7"/>
    <w:rsid w:val="0084204A"/>
    <w:rsid w:val="008458B3"/>
    <w:rsid w:val="00853EB5"/>
    <w:rsid w:val="00862716"/>
    <w:rsid w:val="00863011"/>
    <w:rsid w:val="008840D4"/>
    <w:rsid w:val="008A156A"/>
    <w:rsid w:val="008A62EA"/>
    <w:rsid w:val="008B0886"/>
    <w:rsid w:val="008B2193"/>
    <w:rsid w:val="008B67B1"/>
    <w:rsid w:val="008C0332"/>
    <w:rsid w:val="008D46FD"/>
    <w:rsid w:val="008E2B0E"/>
    <w:rsid w:val="008E3247"/>
    <w:rsid w:val="0090542D"/>
    <w:rsid w:val="00917221"/>
    <w:rsid w:val="00920B7C"/>
    <w:rsid w:val="00923668"/>
    <w:rsid w:val="00924166"/>
    <w:rsid w:val="00924B81"/>
    <w:rsid w:val="0094141E"/>
    <w:rsid w:val="009808B2"/>
    <w:rsid w:val="0098412D"/>
    <w:rsid w:val="00986486"/>
    <w:rsid w:val="00986EFF"/>
    <w:rsid w:val="00997D68"/>
    <w:rsid w:val="009B2E5D"/>
    <w:rsid w:val="009B4895"/>
    <w:rsid w:val="009B582E"/>
    <w:rsid w:val="009C0C11"/>
    <w:rsid w:val="009C5B1A"/>
    <w:rsid w:val="009C6A82"/>
    <w:rsid w:val="009D6418"/>
    <w:rsid w:val="009D7890"/>
    <w:rsid w:val="009F74CD"/>
    <w:rsid w:val="00A0075C"/>
    <w:rsid w:val="00A032E5"/>
    <w:rsid w:val="00A05D6B"/>
    <w:rsid w:val="00A06B49"/>
    <w:rsid w:val="00A17910"/>
    <w:rsid w:val="00A25F0A"/>
    <w:rsid w:val="00A30CC4"/>
    <w:rsid w:val="00A41A42"/>
    <w:rsid w:val="00A428A9"/>
    <w:rsid w:val="00A430B2"/>
    <w:rsid w:val="00A44872"/>
    <w:rsid w:val="00A458BF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D26FB"/>
    <w:rsid w:val="00AD3292"/>
    <w:rsid w:val="00AE20C5"/>
    <w:rsid w:val="00AF405B"/>
    <w:rsid w:val="00B373B1"/>
    <w:rsid w:val="00B73DCD"/>
    <w:rsid w:val="00B84C6D"/>
    <w:rsid w:val="00B91825"/>
    <w:rsid w:val="00B94667"/>
    <w:rsid w:val="00B95E7C"/>
    <w:rsid w:val="00B97040"/>
    <w:rsid w:val="00BA45CF"/>
    <w:rsid w:val="00BC1265"/>
    <w:rsid w:val="00BD6EF3"/>
    <w:rsid w:val="00BE62EE"/>
    <w:rsid w:val="00BF115C"/>
    <w:rsid w:val="00C133F3"/>
    <w:rsid w:val="00C16F7E"/>
    <w:rsid w:val="00C30456"/>
    <w:rsid w:val="00C35ACA"/>
    <w:rsid w:val="00C454B2"/>
    <w:rsid w:val="00C5636D"/>
    <w:rsid w:val="00C64DEC"/>
    <w:rsid w:val="00C73047"/>
    <w:rsid w:val="00C859AB"/>
    <w:rsid w:val="00C86FFD"/>
    <w:rsid w:val="00C947C2"/>
    <w:rsid w:val="00C95C42"/>
    <w:rsid w:val="00CA45BF"/>
    <w:rsid w:val="00CA539F"/>
    <w:rsid w:val="00CB1F54"/>
    <w:rsid w:val="00CB6AC3"/>
    <w:rsid w:val="00CB7461"/>
    <w:rsid w:val="00CC4428"/>
    <w:rsid w:val="00CC5271"/>
    <w:rsid w:val="00CD0365"/>
    <w:rsid w:val="00CD6472"/>
    <w:rsid w:val="00D12F6C"/>
    <w:rsid w:val="00D135F3"/>
    <w:rsid w:val="00D270D8"/>
    <w:rsid w:val="00D27CF2"/>
    <w:rsid w:val="00D371AB"/>
    <w:rsid w:val="00D37A0A"/>
    <w:rsid w:val="00D4350A"/>
    <w:rsid w:val="00D44790"/>
    <w:rsid w:val="00D45869"/>
    <w:rsid w:val="00D46372"/>
    <w:rsid w:val="00D579FB"/>
    <w:rsid w:val="00D7346C"/>
    <w:rsid w:val="00D76AB3"/>
    <w:rsid w:val="00D90461"/>
    <w:rsid w:val="00D917AF"/>
    <w:rsid w:val="00DA29FD"/>
    <w:rsid w:val="00DA6D30"/>
    <w:rsid w:val="00DE07BC"/>
    <w:rsid w:val="00DE56A3"/>
    <w:rsid w:val="00DE5837"/>
    <w:rsid w:val="00DE7CF9"/>
    <w:rsid w:val="00DF0A9C"/>
    <w:rsid w:val="00E03463"/>
    <w:rsid w:val="00E0643F"/>
    <w:rsid w:val="00E15F99"/>
    <w:rsid w:val="00E17A6E"/>
    <w:rsid w:val="00E17F63"/>
    <w:rsid w:val="00E22CF9"/>
    <w:rsid w:val="00E22FC3"/>
    <w:rsid w:val="00E25959"/>
    <w:rsid w:val="00E30F0B"/>
    <w:rsid w:val="00E32DD5"/>
    <w:rsid w:val="00E35288"/>
    <w:rsid w:val="00E46A98"/>
    <w:rsid w:val="00E46E93"/>
    <w:rsid w:val="00E505D2"/>
    <w:rsid w:val="00E54D93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3396"/>
    <w:rsid w:val="00F35B25"/>
    <w:rsid w:val="00F62876"/>
    <w:rsid w:val="00F662FC"/>
    <w:rsid w:val="00F728EF"/>
    <w:rsid w:val="00F87A18"/>
    <w:rsid w:val="00F95524"/>
    <w:rsid w:val="00F97E1E"/>
    <w:rsid w:val="00FA021F"/>
    <w:rsid w:val="00FA472F"/>
    <w:rsid w:val="00FC420E"/>
    <w:rsid w:val="00FC5E53"/>
    <w:rsid w:val="00FC6604"/>
    <w:rsid w:val="00FF0C73"/>
    <w:rsid w:val="00FF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4CB46E6A"/>
  <w15:chartTrackingRefBased/>
  <w15:docId w15:val="{7F845766-059A-4011-8F03-E83E1265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F64BE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2F64BE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2F64BE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2F64BE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2F64BE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2F64BE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2F64BE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2F64BE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2F64BE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2F64BE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2F64BE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2F64BE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2F64BE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2F64BE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2F64BE"/>
  </w:style>
  <w:style w:type="paragraph" w:customStyle="1" w:styleId="BeispielAufzhlung1">
    <w:name w:val="Beispiel Aufzählung 1"/>
    <w:basedOn w:val="BeispielText"/>
    <w:rsid w:val="002F64BE"/>
    <w:pPr>
      <w:numPr>
        <w:numId w:val="3"/>
      </w:numPr>
      <w:tabs>
        <w:tab w:val="clear" w:pos="1854"/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2F64BE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2F64BE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2F64BE"/>
    <w:pPr>
      <w:numPr>
        <w:numId w:val="1"/>
      </w:numPr>
    </w:pPr>
  </w:style>
  <w:style w:type="paragraph" w:customStyle="1" w:styleId="Aufzhlung2">
    <w:name w:val="Aufzählung 2"/>
    <w:basedOn w:val="Standard"/>
    <w:rsid w:val="002F64BE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2F64BE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2F64BE"/>
    <w:rPr>
      <w:b/>
    </w:rPr>
  </w:style>
  <w:style w:type="paragraph" w:customStyle="1" w:styleId="Tabelle-kompakt">
    <w:name w:val="Tabelle-kompakt"/>
    <w:basedOn w:val="Tabelle"/>
    <w:rsid w:val="002F64BE"/>
    <w:rPr>
      <w:sz w:val="20"/>
      <w:szCs w:val="20"/>
    </w:rPr>
  </w:style>
  <w:style w:type="paragraph" w:customStyle="1" w:styleId="Tabelle">
    <w:name w:val="Tabelle"/>
    <w:basedOn w:val="Text"/>
    <w:rsid w:val="002F64BE"/>
    <w:pPr>
      <w:keepLines/>
      <w:jc w:val="left"/>
    </w:pPr>
  </w:style>
  <w:style w:type="paragraph" w:customStyle="1" w:styleId="TabelleBezeichnung">
    <w:name w:val="Tabelle Bezeichnung"/>
    <w:basedOn w:val="Standard"/>
    <w:rsid w:val="002F64BE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2F64BE"/>
    <w:pPr>
      <w:ind w:left="284"/>
    </w:pPr>
  </w:style>
  <w:style w:type="paragraph" w:customStyle="1" w:styleId="AufgabeText">
    <w:name w:val="Aufgabe Text"/>
    <w:basedOn w:val="Standard"/>
    <w:rsid w:val="002F64BE"/>
    <w:pPr>
      <w:ind w:left="284"/>
    </w:pPr>
  </w:style>
  <w:style w:type="paragraph" w:customStyle="1" w:styleId="Formel">
    <w:name w:val="Formel"/>
    <w:basedOn w:val="Standard"/>
    <w:autoRedefine/>
    <w:rsid w:val="002F64BE"/>
    <w:pPr>
      <w:jc w:val="center"/>
    </w:pPr>
  </w:style>
  <w:style w:type="paragraph" w:customStyle="1" w:styleId="Handout">
    <w:name w:val="Handout"/>
    <w:basedOn w:val="Text"/>
    <w:rsid w:val="002F64BE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2F64BE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2F64BE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2F64BE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2F64BE"/>
    <w:pPr>
      <w:spacing w:before="0"/>
    </w:pPr>
  </w:style>
  <w:style w:type="character" w:styleId="HTMLSchreibmaschine">
    <w:name w:val="HTML Typewriter"/>
    <w:rsid w:val="002F64BE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2F64BE"/>
    <w:rPr>
      <w:rFonts w:ascii="Tahoma" w:hAnsi="Tahoma" w:cs="Tahoma"/>
      <w:sz w:val="16"/>
      <w:szCs w:val="16"/>
    </w:rPr>
  </w:style>
  <w:style w:type="paragraph" w:customStyle="1" w:styleId="Syntax">
    <w:name w:val="Syntax"/>
    <w:rsid w:val="002F64BE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2F64BE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2F64BE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2F64BE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2F64BE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2F64BE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2F64BE"/>
    <w:rPr>
      <w:color w:val="800080"/>
      <w:u w:val="single"/>
    </w:rPr>
  </w:style>
  <w:style w:type="paragraph" w:customStyle="1" w:styleId="BeispielTitel">
    <w:name w:val="Beispiel Titel"/>
    <w:basedOn w:val="Standard"/>
    <w:rsid w:val="002F64BE"/>
    <w:rPr>
      <w:i/>
    </w:rPr>
  </w:style>
  <w:style w:type="paragraph" w:styleId="NurText">
    <w:name w:val="Plain Text"/>
    <w:basedOn w:val="Standard"/>
    <w:rsid w:val="002F64BE"/>
    <w:rPr>
      <w:rFonts w:ascii="Courier New" w:hAnsi="Courier New" w:cs="Courier New"/>
    </w:rPr>
  </w:style>
  <w:style w:type="character" w:styleId="Funotenzeichen">
    <w:name w:val="footnote reference"/>
    <w:semiHidden/>
    <w:rsid w:val="002F64BE"/>
    <w:rPr>
      <w:vertAlign w:val="superscript"/>
    </w:rPr>
  </w:style>
  <w:style w:type="paragraph" w:styleId="Dokumentstruktur">
    <w:name w:val="Document Map"/>
    <w:basedOn w:val="Standard"/>
    <w:semiHidden/>
    <w:rsid w:val="002F64BE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2F64BE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2F64BE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2F64BE"/>
    <w:rPr>
      <w:sz w:val="16"/>
    </w:rPr>
  </w:style>
  <w:style w:type="paragraph" w:styleId="Kommentartext">
    <w:name w:val="annotation text"/>
    <w:basedOn w:val="Standard"/>
    <w:semiHidden/>
    <w:rsid w:val="002F64BE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2F64BE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2F64BE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2F64BE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2F64BE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2F64BE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2F64BE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2F64BE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2F64BE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2F64BE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2F64BE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2F64BE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2F64BE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2F64BE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2F64BE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2F64BE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2F64BE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2F64BE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2F64BE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2F64BE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2F64BE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2F64BE"/>
    <w:rPr>
      <w:lang w:val="de-AT"/>
    </w:rPr>
  </w:style>
  <w:style w:type="paragraph" w:styleId="Blocktext">
    <w:name w:val="Block Text"/>
    <w:basedOn w:val="Standard"/>
    <w:rsid w:val="002F64BE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2F6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2F64BE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2F64BE"/>
    <w:rPr>
      <w:b/>
    </w:rPr>
  </w:style>
  <w:style w:type="paragraph" w:customStyle="1" w:styleId="Tabellentext">
    <w:name w:val="Tabellentext"/>
    <w:basedOn w:val="Standard"/>
    <w:rsid w:val="002F64BE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2F64BE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2F64BE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2F64BE"/>
  </w:style>
  <w:style w:type="paragraph" w:customStyle="1" w:styleId="Motivation">
    <w:name w:val="Motivation"/>
    <w:basedOn w:val="Standard"/>
    <w:rsid w:val="002F64BE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2F64BE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2F64BE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2F64BE"/>
    <w:rPr>
      <w:i/>
    </w:rPr>
  </w:style>
  <w:style w:type="paragraph" w:customStyle="1" w:styleId="Aufgabentitel">
    <w:name w:val="Aufgabentitel"/>
    <w:basedOn w:val="Standard"/>
    <w:rsid w:val="002F64BE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2F64BE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2F64BE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2F64B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table" w:styleId="Tabellenraster">
    <w:name w:val="Table Grid"/>
    <w:basedOn w:val="NormaleTabelle"/>
    <w:rsid w:val="004C1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uiPriority w:val="99"/>
    <w:semiHidden/>
    <w:unhideWhenUsed/>
    <w:rsid w:val="004C1D3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FF3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anklyn.htl-leonding.ac.a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\\edufs\testNNal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996A0-B784-4D25-9BE9-2A766B139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70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7</cp:revision>
  <cp:lastPrinted>2021-05-07T09:31:00Z</cp:lastPrinted>
  <dcterms:created xsi:type="dcterms:W3CDTF">2021-05-16T16:11:00Z</dcterms:created>
  <dcterms:modified xsi:type="dcterms:W3CDTF">2021-05-17T07:51:00Z</dcterms:modified>
  <cp:category/>
</cp:coreProperties>
</file>