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8943B5" w14:textId="57DB877A" w:rsidR="00405F04" w:rsidRDefault="00504F50" w:rsidP="00E62469">
      <w:pPr>
        <w:pStyle w:val="berschrift1"/>
      </w:pPr>
      <w:r>
        <w:t xml:space="preserve">Teil </w:t>
      </w:r>
      <w:r w:rsidR="007A17CC">
        <w:t>2</w:t>
      </w:r>
      <w:r>
        <w:t xml:space="preserve">: </w:t>
      </w:r>
      <w:r w:rsidR="00A022EB">
        <w:t>Vierecke zeichnen</w:t>
      </w:r>
    </w:p>
    <w:p w14:paraId="69F76412" w14:textId="77777777" w:rsidR="00BA45CF" w:rsidRDefault="00A81722" w:rsidP="00F37861">
      <w:pPr>
        <w:pStyle w:val="berschrift2"/>
      </w:pPr>
      <w:r>
        <w:t>Lehrziele</w:t>
      </w:r>
      <w:r w:rsidR="00BA45CF">
        <w:t>:</w:t>
      </w:r>
    </w:p>
    <w:p w14:paraId="52C70744" w14:textId="77777777" w:rsidR="00BA45CF" w:rsidRDefault="00A022EB" w:rsidP="0073354E">
      <w:pPr>
        <w:pStyle w:val="Aufzhlung1"/>
        <w:spacing w:before="0" w:beforeAutospacing="0" w:after="0" w:afterAutospacing="0"/>
      </w:pPr>
      <w:r>
        <w:t>-</w:t>
      </w:r>
    </w:p>
    <w:p w14:paraId="386E97CA" w14:textId="77777777" w:rsidR="008A156A" w:rsidRDefault="008A156A" w:rsidP="00F37861">
      <w:pPr>
        <w:pStyle w:val="berschrift2"/>
      </w:pPr>
      <w:r>
        <w:t>Vertiefung:</w:t>
      </w:r>
    </w:p>
    <w:p w14:paraId="05C2034B" w14:textId="77777777" w:rsidR="008A156A" w:rsidRDefault="0022229E" w:rsidP="0073354E">
      <w:pPr>
        <w:pStyle w:val="Aufzhlung1"/>
        <w:spacing w:before="0" w:beforeAutospacing="0" w:after="0" w:afterAutospacing="0"/>
      </w:pPr>
      <w:r>
        <w:t>Methoden</w:t>
      </w:r>
    </w:p>
    <w:p w14:paraId="7F04FEBA" w14:textId="77777777" w:rsidR="008F3808" w:rsidRDefault="008F3808" w:rsidP="0073354E">
      <w:pPr>
        <w:pStyle w:val="Aufzhlung1"/>
        <w:spacing w:before="0" w:beforeAutospacing="0" w:after="0" w:afterAutospacing="0"/>
      </w:pPr>
      <w:r>
        <w:t>Zweidimensionale Arrays</w:t>
      </w:r>
    </w:p>
    <w:p w14:paraId="7DAD2565" w14:textId="77777777" w:rsidR="00EE34B1" w:rsidRDefault="00EE34B1" w:rsidP="00F36DE8">
      <w:pPr>
        <w:pStyle w:val="Aufzhlung1"/>
        <w:numPr>
          <w:ilvl w:val="0"/>
          <w:numId w:val="0"/>
        </w:numPr>
        <w:ind w:left="360" w:hanging="360"/>
      </w:pPr>
    </w:p>
    <w:p w14:paraId="30A37778" w14:textId="73A2C9E8" w:rsidR="00DB27B4" w:rsidRDefault="00A022EB" w:rsidP="008F3808">
      <w:r>
        <w:t xml:space="preserve">Ihre Aufgabe ist es, auf einem Board der fixen Größe 20*20 Vierecke </w:t>
      </w:r>
      <w:r w:rsidR="00DB27B4">
        <w:t>in gewünschter Größe zu zeichnen.</w:t>
      </w:r>
    </w:p>
    <w:p w14:paraId="01C72802" w14:textId="657F588F" w:rsidR="00DB27B4" w:rsidRDefault="00DB27B4" w:rsidP="00F37861">
      <w:pPr>
        <w:jc w:val="both"/>
      </w:pPr>
      <w:r>
        <w:t>Dazu wird von der Konsole eingelesen, wie breit und wie hoch das Viereck sein soll, und sobald der Benutzer dafür die Werte 0 und 0 eingibt, wird das Programm beendet, andernfalls das Viereck in das Board gezeichnet.</w:t>
      </w:r>
    </w:p>
    <w:p w14:paraId="61755F68" w14:textId="43209FD3" w:rsidR="00DB27B4" w:rsidRDefault="00DB27B4" w:rsidP="008F3808">
      <w:r>
        <w:t>Zum Zeichnen gibt es 3 Schwierigkeitsstufen zur Auswahl:</w:t>
      </w:r>
    </w:p>
    <w:p w14:paraId="55A03366" w14:textId="41E9D4F1" w:rsidR="00DB27B4" w:rsidRDefault="00DB27B4" w:rsidP="00F37861">
      <w:pPr>
        <w:pStyle w:val="berschrift3"/>
        <w:ind w:left="0"/>
      </w:pPr>
      <w:r>
        <w:t>Variante 1</w:t>
      </w:r>
      <w:r w:rsidR="00F37861">
        <w:t>: Links oben</w:t>
      </w:r>
    </w:p>
    <w:p w14:paraId="41794C44" w14:textId="7AED59D8" w:rsidR="00F37861" w:rsidRDefault="00DB27B4" w:rsidP="00F37861">
      <w:r w:rsidRPr="00DB27B4">
        <w:t xml:space="preserve">In der </w:t>
      </w:r>
      <w:r>
        <w:t xml:space="preserve">einfachsten Variante wird das Viereck im linken oberen Eck – bei der Koordinate 0/0 beginnend – gezeichnet, und zwar </w:t>
      </w:r>
    </w:p>
    <w:p w14:paraId="765D1443" w14:textId="77777777" w:rsidR="00F37861" w:rsidRDefault="00DB27B4" w:rsidP="00F37861">
      <w:pPr>
        <w:numPr>
          <w:ilvl w:val="0"/>
          <w:numId w:val="34"/>
        </w:numPr>
      </w:pPr>
      <w:r>
        <w:t xml:space="preserve">mit einem schwarzen Viereck für die Rahmen-Punkte und </w:t>
      </w:r>
    </w:p>
    <w:p w14:paraId="074EF587" w14:textId="77777777" w:rsidR="00F37861" w:rsidRDefault="00DB27B4" w:rsidP="00F37861">
      <w:pPr>
        <w:numPr>
          <w:ilvl w:val="0"/>
          <w:numId w:val="34"/>
        </w:numPr>
      </w:pPr>
      <w:r>
        <w:t>mit einem grünen Kreis für alle Punkte innerhalb des Rahmens</w:t>
      </w:r>
      <w:r w:rsidR="00F37861">
        <w:t>.</w:t>
      </w:r>
    </w:p>
    <w:p w14:paraId="2A1B6F3F" w14:textId="26EF106C" w:rsidR="00DB27B4" w:rsidRPr="00F37861" w:rsidRDefault="00F37861" w:rsidP="00F37861">
      <w:pPr>
        <w:rPr>
          <w:b/>
          <w:bCs/>
          <w:sz w:val="22"/>
          <w:szCs w:val="28"/>
        </w:rPr>
      </w:pPr>
      <w:r w:rsidRPr="00F37861">
        <w:rPr>
          <w:b/>
          <w:bCs/>
          <w:sz w:val="22"/>
          <w:szCs w:val="28"/>
        </w:rPr>
        <w:t>Beispiel:</w:t>
      </w:r>
    </w:p>
    <w:p w14:paraId="4565953B" w14:textId="3C55C3B8" w:rsidR="00DB27B4" w:rsidRPr="00DB27B4" w:rsidRDefault="009D5160" w:rsidP="00DB27B4">
      <w:pPr>
        <w:pStyle w:val="Text"/>
        <w:rPr>
          <w:sz w:val="20"/>
        </w:rPr>
      </w:pPr>
      <w:r>
        <w:rPr>
          <w:noProof/>
        </w:rPr>
        <w:pict w14:anchorId="7FC37A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7.1pt;margin-top:333.75pt;width:388.65pt;height:121.1pt;z-index:2;visibility:visible;mso-wrap-style:square;mso-position-horizontal-relative:margin;mso-position-vertical-relative:margin">
            <v:imagedata r:id="rId7" o:title=""/>
            <w10:wrap type="square" anchorx="margin" anchory="margin"/>
          </v:shape>
        </w:pict>
      </w:r>
    </w:p>
    <w:p w14:paraId="3216A23F" w14:textId="77777777" w:rsidR="00DB27B4" w:rsidRDefault="00DB27B4" w:rsidP="008F3808"/>
    <w:p w14:paraId="54CE7886" w14:textId="014E183C" w:rsidR="00F37861" w:rsidRDefault="00F37861" w:rsidP="00F37861">
      <w:pPr>
        <w:pStyle w:val="berschrift3"/>
        <w:ind w:left="0"/>
      </w:pPr>
      <w:r>
        <w:t>Variante 2: Zentriert</w:t>
      </w:r>
    </w:p>
    <w:p w14:paraId="2D0BF312" w14:textId="3825072F" w:rsidR="00F37861" w:rsidRDefault="00F37861" w:rsidP="008F3808">
      <w:r>
        <w:t xml:space="preserve">In der etwas fortgeschritteneren Variante soll das Viereck genau in die Mitte zentriert gezeichnet werden, z.B.: </w:t>
      </w:r>
    </w:p>
    <w:p w14:paraId="122854E1" w14:textId="7F91680B" w:rsidR="00DB27B4" w:rsidRDefault="009D5160" w:rsidP="00F37861">
      <w:pPr>
        <w:pStyle w:val="Text"/>
      </w:pPr>
      <w:r>
        <w:rPr>
          <w:noProof/>
        </w:rPr>
        <w:pict w14:anchorId="032614CB">
          <v:shape id="Grafik 1" o:spid="_x0000_s1026" type="#_x0000_t75" style="position:absolute;left:0;text-align:left;margin-left:72.55pt;margin-top:516.5pt;width:328.1pt;height:208.9pt;z-index:1;visibility:visible;mso-wrap-style:square;mso-position-horizontal-relative:margin;mso-position-vertical-relative:margin">
            <v:imagedata r:id="rId8" o:title=""/>
            <w10:wrap type="square" anchorx="margin" anchory="margin"/>
          </v:shape>
        </w:pict>
      </w:r>
      <w:r w:rsidR="00F37861">
        <w:br w:type="page"/>
      </w:r>
    </w:p>
    <w:p w14:paraId="72DCC5A1" w14:textId="78FC01DA" w:rsidR="00F37861" w:rsidRDefault="00F37861" w:rsidP="00F37861">
      <w:pPr>
        <w:pStyle w:val="berschrift3"/>
        <w:ind w:left="0"/>
      </w:pPr>
      <w:r>
        <w:t>Variante 3: Spezialfall Quadrat</w:t>
      </w:r>
    </w:p>
    <w:p w14:paraId="65CE6F9B" w14:textId="5497FB0E" w:rsidR="003372E5" w:rsidRDefault="00A022EB" w:rsidP="008F3808">
      <w:r>
        <w:t xml:space="preserve">Wenn das Viereck ein Quadrat darstellt, zeichnen Sie im </w:t>
      </w:r>
      <w:r w:rsidR="00F37861">
        <w:t xml:space="preserve">inneren Bereich </w:t>
      </w:r>
      <w:r>
        <w:t xml:space="preserve">die beiden Diagonalen </w:t>
      </w:r>
      <w:r w:rsidR="00F37861">
        <w:t xml:space="preserve">als rote </w:t>
      </w:r>
      <w:r w:rsidR="009953C4">
        <w:t>„X“</w:t>
      </w:r>
      <w:r w:rsidR="00F37861">
        <w:t xml:space="preserve"> ein</w:t>
      </w:r>
      <w:r>
        <w:t xml:space="preserve">. Achten Sie darauf, dass die beiden Diagonalen genau </w:t>
      </w:r>
      <w:r w:rsidR="0092570E">
        <w:t xml:space="preserve">in </w:t>
      </w:r>
      <w:r>
        <w:t xml:space="preserve">den Ecken </w:t>
      </w:r>
      <w:r w:rsidR="0092570E">
        <w:t>beginnen und enden</w:t>
      </w:r>
      <w:r>
        <w:t>.</w:t>
      </w:r>
    </w:p>
    <w:p w14:paraId="12F62E11" w14:textId="71B61192" w:rsidR="00C71BE1" w:rsidRDefault="00504F50" w:rsidP="00F37A46">
      <w:pPr>
        <w:pStyle w:val="berschrift2"/>
      </w:pPr>
      <w:r>
        <w:rPr>
          <w:noProof/>
        </w:rPr>
        <w:pict w14:anchorId="4E3402F1">
          <v:shape id="Grafik 1" o:spid="_x0000_i1025" type="#_x0000_t75" style="width:482pt;height:272.5pt;visibility:visible;mso-wrap-style:square">
            <v:imagedata r:id="rId9" o:title=""/>
          </v:shape>
        </w:pict>
      </w:r>
    </w:p>
    <w:sectPr w:rsidR="00C71BE1" w:rsidSect="00FC6604">
      <w:headerReference w:type="even" r:id="rId10"/>
      <w:headerReference w:type="default" r:id="rId11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CE06A" w14:textId="77777777" w:rsidR="009D5160" w:rsidRDefault="009D5160">
      <w:r>
        <w:separator/>
      </w:r>
    </w:p>
    <w:p w14:paraId="38F9FA42" w14:textId="77777777" w:rsidR="009D5160" w:rsidRDefault="009D5160"/>
  </w:endnote>
  <w:endnote w:type="continuationSeparator" w:id="0">
    <w:p w14:paraId="1F1C8BB0" w14:textId="77777777" w:rsidR="009D5160" w:rsidRDefault="009D5160">
      <w:r>
        <w:continuationSeparator/>
      </w:r>
    </w:p>
    <w:p w14:paraId="2527B33C" w14:textId="77777777" w:rsidR="009D5160" w:rsidRDefault="009D51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D98E3" w14:textId="77777777" w:rsidR="009D5160" w:rsidRDefault="009D5160">
      <w:r>
        <w:separator/>
      </w:r>
    </w:p>
    <w:p w14:paraId="1ADEE202" w14:textId="77777777" w:rsidR="009D5160" w:rsidRDefault="009D5160"/>
  </w:footnote>
  <w:footnote w:type="continuationSeparator" w:id="0">
    <w:p w14:paraId="20A9EE6F" w14:textId="77777777" w:rsidR="009D5160" w:rsidRDefault="009D5160">
      <w:r>
        <w:continuationSeparator/>
      </w:r>
    </w:p>
    <w:p w14:paraId="322CEDAB" w14:textId="77777777" w:rsidR="009D5160" w:rsidRDefault="009D51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94223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C0721">
      <w:rPr>
        <w:noProof/>
      </w:rPr>
      <w:t>2</w:t>
    </w:r>
    <w:r>
      <w:fldChar w:fldCharType="end"/>
    </w:r>
  </w:p>
  <w:p w14:paraId="73BB213D" w14:textId="77777777" w:rsidR="00FC6604" w:rsidRDefault="00A93BBC" w:rsidP="00FC6604">
    <w:pPr>
      <w:pBdr>
        <w:bottom w:val="single" w:sz="4" w:space="1" w:color="auto"/>
      </w:pBdr>
    </w:pPr>
    <w:r>
      <w:t>Methoden</w:t>
    </w:r>
  </w:p>
  <w:p w14:paraId="6CF709FC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439F4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22229E">
      <w:rPr>
        <w:noProof/>
      </w:rPr>
      <w:t>3</w:t>
    </w:r>
    <w:r>
      <w:fldChar w:fldCharType="end"/>
    </w:r>
  </w:p>
  <w:p w14:paraId="4E0014EA" w14:textId="65BC9D0A" w:rsidR="00FC6604" w:rsidRDefault="009D5160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7A17CC">
      <w:rPr>
        <w:noProof/>
      </w:rPr>
      <w:t>Lehrziele:</w:t>
    </w:r>
    <w:r>
      <w:rPr>
        <w:noProof/>
      </w:rPr>
      <w:fldChar w:fldCharType="end"/>
    </w:r>
  </w:p>
  <w:p w14:paraId="742F3596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39C7F37"/>
    <w:multiLevelType w:val="singleLevel"/>
    <w:tmpl w:val="92FAF8F8"/>
    <w:lvl w:ilvl="0">
      <w:start w:val="1"/>
      <w:numFmt w:val="bullet"/>
      <w:pStyle w:val="List-bullet-compact"/>
      <w:lvlText w:val="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</w:abstractNum>
  <w:abstractNum w:abstractNumId="13" w15:restartNumberingAfterBreak="0">
    <w:nsid w:val="15CB4A29"/>
    <w:multiLevelType w:val="hybridMultilevel"/>
    <w:tmpl w:val="BAF4DD5A"/>
    <w:lvl w:ilvl="0" w:tplc="D8086B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175A"/>
    <w:multiLevelType w:val="hybridMultilevel"/>
    <w:tmpl w:val="1D1AB08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049DA"/>
    <w:multiLevelType w:val="hybridMultilevel"/>
    <w:tmpl w:val="CCECEF6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C865398"/>
    <w:multiLevelType w:val="multilevel"/>
    <w:tmpl w:val="71C035DA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8" w15:restartNumberingAfterBreak="0">
    <w:nsid w:val="32FC1F29"/>
    <w:multiLevelType w:val="hybridMultilevel"/>
    <w:tmpl w:val="741279AE"/>
    <w:lvl w:ilvl="0" w:tplc="D8086B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17348C"/>
    <w:multiLevelType w:val="singleLevel"/>
    <w:tmpl w:val="3C3C16B6"/>
    <w:lvl w:ilvl="0">
      <w:start w:val="1"/>
      <w:numFmt w:val="bullet"/>
      <w:pStyle w:val="Table-list-bullet"/>
      <w:lvlText w:val="•"/>
      <w:lvlJc w:val="center"/>
      <w:pPr>
        <w:tabs>
          <w:tab w:val="num" w:pos="473"/>
        </w:tabs>
        <w:ind w:left="340" w:hanging="227"/>
      </w:pPr>
      <w:rPr>
        <w:rFonts w:ascii="Helvetica" w:hAnsi="Helvetica" w:hint="default"/>
      </w:rPr>
    </w:lvl>
  </w:abstractNum>
  <w:abstractNum w:abstractNumId="22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E059D"/>
    <w:multiLevelType w:val="hybridMultilevel"/>
    <w:tmpl w:val="F222B6D8"/>
    <w:lvl w:ilvl="0" w:tplc="D8086B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0"/>
  </w:num>
  <w:num w:numId="3">
    <w:abstractNumId w:val="16"/>
  </w:num>
  <w:num w:numId="4">
    <w:abstractNumId w:val="17"/>
  </w:num>
  <w:num w:numId="5">
    <w:abstractNumId w:val="1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9"/>
  </w:num>
  <w:num w:numId="17">
    <w:abstractNumId w:val="22"/>
  </w:num>
  <w:num w:numId="18">
    <w:abstractNumId w:val="26"/>
  </w:num>
  <w:num w:numId="19">
    <w:abstractNumId w:val="11"/>
  </w:num>
  <w:num w:numId="20">
    <w:abstractNumId w:val="25"/>
  </w:num>
  <w:num w:numId="21">
    <w:abstractNumId w:val="17"/>
  </w:num>
  <w:num w:numId="22">
    <w:abstractNumId w:val="17"/>
  </w:num>
  <w:num w:numId="23">
    <w:abstractNumId w:val="20"/>
  </w:num>
  <w:num w:numId="24">
    <w:abstractNumId w:val="17"/>
  </w:num>
  <w:num w:numId="25">
    <w:abstractNumId w:val="23"/>
  </w:num>
  <w:num w:numId="26">
    <w:abstractNumId w:val="17"/>
  </w:num>
  <w:num w:numId="27">
    <w:abstractNumId w:val="15"/>
  </w:num>
  <w:num w:numId="28">
    <w:abstractNumId w:val="21"/>
  </w:num>
  <w:num w:numId="29">
    <w:abstractNumId w:val="12"/>
  </w:num>
  <w:num w:numId="30">
    <w:abstractNumId w:val="14"/>
  </w:num>
  <w:num w:numId="31">
    <w:abstractNumId w:val="17"/>
  </w:num>
  <w:num w:numId="32">
    <w:abstractNumId w:val="18"/>
  </w:num>
  <w:num w:numId="33">
    <w:abstractNumId w:val="24"/>
  </w:num>
  <w:num w:numId="34">
    <w:abstractNumId w:val="13"/>
  </w:num>
  <w:num w:numId="3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E02"/>
    <w:rsid w:val="00003F89"/>
    <w:rsid w:val="00023EEB"/>
    <w:rsid w:val="00035226"/>
    <w:rsid w:val="0004798C"/>
    <w:rsid w:val="00047BEB"/>
    <w:rsid w:val="000563EF"/>
    <w:rsid w:val="00063666"/>
    <w:rsid w:val="00065EB8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F3F75"/>
    <w:rsid w:val="000F655A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229E"/>
    <w:rsid w:val="002264AD"/>
    <w:rsid w:val="00227970"/>
    <w:rsid w:val="002360AF"/>
    <w:rsid w:val="002429F6"/>
    <w:rsid w:val="00242EA8"/>
    <w:rsid w:val="00257C4C"/>
    <w:rsid w:val="00273860"/>
    <w:rsid w:val="00281515"/>
    <w:rsid w:val="00292B3E"/>
    <w:rsid w:val="00293879"/>
    <w:rsid w:val="002A7B62"/>
    <w:rsid w:val="002A7CBA"/>
    <w:rsid w:val="002B117F"/>
    <w:rsid w:val="002B62BB"/>
    <w:rsid w:val="002B62D4"/>
    <w:rsid w:val="002E523E"/>
    <w:rsid w:val="00301B99"/>
    <w:rsid w:val="003040D6"/>
    <w:rsid w:val="00304A34"/>
    <w:rsid w:val="00321383"/>
    <w:rsid w:val="00322FD8"/>
    <w:rsid w:val="003277A5"/>
    <w:rsid w:val="003372E5"/>
    <w:rsid w:val="00340484"/>
    <w:rsid w:val="0035043C"/>
    <w:rsid w:val="00352D22"/>
    <w:rsid w:val="00363EB2"/>
    <w:rsid w:val="003677DD"/>
    <w:rsid w:val="00396569"/>
    <w:rsid w:val="003A45B1"/>
    <w:rsid w:val="003A7E65"/>
    <w:rsid w:val="003B605F"/>
    <w:rsid w:val="003D32E0"/>
    <w:rsid w:val="003D6226"/>
    <w:rsid w:val="003E2004"/>
    <w:rsid w:val="003F4740"/>
    <w:rsid w:val="0040469E"/>
    <w:rsid w:val="00405F04"/>
    <w:rsid w:val="00407371"/>
    <w:rsid w:val="00411F60"/>
    <w:rsid w:val="00417049"/>
    <w:rsid w:val="004244AE"/>
    <w:rsid w:val="00445D00"/>
    <w:rsid w:val="00457465"/>
    <w:rsid w:val="004627A4"/>
    <w:rsid w:val="004B5A9A"/>
    <w:rsid w:val="004C3E55"/>
    <w:rsid w:val="004C6E3D"/>
    <w:rsid w:val="004D55CC"/>
    <w:rsid w:val="004E2123"/>
    <w:rsid w:val="004F25D5"/>
    <w:rsid w:val="00504F50"/>
    <w:rsid w:val="005160AF"/>
    <w:rsid w:val="00520BEC"/>
    <w:rsid w:val="005365D6"/>
    <w:rsid w:val="00541FD1"/>
    <w:rsid w:val="0054484E"/>
    <w:rsid w:val="00557965"/>
    <w:rsid w:val="0057035C"/>
    <w:rsid w:val="0058130F"/>
    <w:rsid w:val="00586D1B"/>
    <w:rsid w:val="00597103"/>
    <w:rsid w:val="005A34B0"/>
    <w:rsid w:val="005A6510"/>
    <w:rsid w:val="005B7BF1"/>
    <w:rsid w:val="005C072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27791"/>
    <w:rsid w:val="00642EA8"/>
    <w:rsid w:val="006827C3"/>
    <w:rsid w:val="006954DE"/>
    <w:rsid w:val="006A0BC9"/>
    <w:rsid w:val="006A2611"/>
    <w:rsid w:val="006A3D92"/>
    <w:rsid w:val="006B6F94"/>
    <w:rsid w:val="006C4A63"/>
    <w:rsid w:val="006C50A9"/>
    <w:rsid w:val="006D65FE"/>
    <w:rsid w:val="007319C9"/>
    <w:rsid w:val="0073354E"/>
    <w:rsid w:val="00775FD6"/>
    <w:rsid w:val="0078551E"/>
    <w:rsid w:val="00787183"/>
    <w:rsid w:val="00790DD8"/>
    <w:rsid w:val="00791798"/>
    <w:rsid w:val="007A17CC"/>
    <w:rsid w:val="007A51ED"/>
    <w:rsid w:val="007A7F79"/>
    <w:rsid w:val="007C0F62"/>
    <w:rsid w:val="007C2416"/>
    <w:rsid w:val="007C3992"/>
    <w:rsid w:val="007D0C47"/>
    <w:rsid w:val="007D51E7"/>
    <w:rsid w:val="007E026A"/>
    <w:rsid w:val="007E04D7"/>
    <w:rsid w:val="007E19DD"/>
    <w:rsid w:val="007E6E7A"/>
    <w:rsid w:val="007F667A"/>
    <w:rsid w:val="00824288"/>
    <w:rsid w:val="00825A26"/>
    <w:rsid w:val="008271E3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8F27C8"/>
    <w:rsid w:val="008F3808"/>
    <w:rsid w:val="0090542D"/>
    <w:rsid w:val="00917221"/>
    <w:rsid w:val="00923668"/>
    <w:rsid w:val="00924166"/>
    <w:rsid w:val="00924B42"/>
    <w:rsid w:val="00924B81"/>
    <w:rsid w:val="0092570E"/>
    <w:rsid w:val="0094141E"/>
    <w:rsid w:val="009570F8"/>
    <w:rsid w:val="009808B2"/>
    <w:rsid w:val="0098335A"/>
    <w:rsid w:val="0098412D"/>
    <w:rsid w:val="00986486"/>
    <w:rsid w:val="00986EFF"/>
    <w:rsid w:val="009953C4"/>
    <w:rsid w:val="009B4895"/>
    <w:rsid w:val="009B582E"/>
    <w:rsid w:val="009C0C11"/>
    <w:rsid w:val="009C5B1A"/>
    <w:rsid w:val="009C6A82"/>
    <w:rsid w:val="009D1FB4"/>
    <w:rsid w:val="009D5160"/>
    <w:rsid w:val="009D7890"/>
    <w:rsid w:val="009F74CD"/>
    <w:rsid w:val="00A0075C"/>
    <w:rsid w:val="00A022EB"/>
    <w:rsid w:val="00A032E5"/>
    <w:rsid w:val="00A05D6B"/>
    <w:rsid w:val="00A06B49"/>
    <w:rsid w:val="00A227A0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0F6B"/>
    <w:rsid w:val="00A9242E"/>
    <w:rsid w:val="00A93BBC"/>
    <w:rsid w:val="00A94217"/>
    <w:rsid w:val="00A95304"/>
    <w:rsid w:val="00AB2330"/>
    <w:rsid w:val="00AB6225"/>
    <w:rsid w:val="00AD26FB"/>
    <w:rsid w:val="00AD3292"/>
    <w:rsid w:val="00AE20C5"/>
    <w:rsid w:val="00AF405B"/>
    <w:rsid w:val="00B373B1"/>
    <w:rsid w:val="00B47D7E"/>
    <w:rsid w:val="00B73DCD"/>
    <w:rsid w:val="00B74819"/>
    <w:rsid w:val="00B862FA"/>
    <w:rsid w:val="00B91825"/>
    <w:rsid w:val="00B94667"/>
    <w:rsid w:val="00B95E7C"/>
    <w:rsid w:val="00B97040"/>
    <w:rsid w:val="00BA45CF"/>
    <w:rsid w:val="00BB02E7"/>
    <w:rsid w:val="00BC1265"/>
    <w:rsid w:val="00BE62EE"/>
    <w:rsid w:val="00BF115C"/>
    <w:rsid w:val="00C133F3"/>
    <w:rsid w:val="00C16F7E"/>
    <w:rsid w:val="00C30456"/>
    <w:rsid w:val="00C35ACA"/>
    <w:rsid w:val="00C454B2"/>
    <w:rsid w:val="00C54FF2"/>
    <w:rsid w:val="00C5636D"/>
    <w:rsid w:val="00C71BE1"/>
    <w:rsid w:val="00C859AB"/>
    <w:rsid w:val="00C86FFD"/>
    <w:rsid w:val="00C947C2"/>
    <w:rsid w:val="00C95C42"/>
    <w:rsid w:val="00CA45BF"/>
    <w:rsid w:val="00CB1F54"/>
    <w:rsid w:val="00CB42F8"/>
    <w:rsid w:val="00CB6AC3"/>
    <w:rsid w:val="00CC5271"/>
    <w:rsid w:val="00CC7F7D"/>
    <w:rsid w:val="00CD0365"/>
    <w:rsid w:val="00CD6472"/>
    <w:rsid w:val="00D12F6C"/>
    <w:rsid w:val="00D147DA"/>
    <w:rsid w:val="00D270D8"/>
    <w:rsid w:val="00D27CF2"/>
    <w:rsid w:val="00D357F9"/>
    <w:rsid w:val="00D371AB"/>
    <w:rsid w:val="00D37A0A"/>
    <w:rsid w:val="00D44790"/>
    <w:rsid w:val="00D45869"/>
    <w:rsid w:val="00D46372"/>
    <w:rsid w:val="00D579FB"/>
    <w:rsid w:val="00D633C4"/>
    <w:rsid w:val="00D76AB3"/>
    <w:rsid w:val="00D90461"/>
    <w:rsid w:val="00DA6D30"/>
    <w:rsid w:val="00DB27B4"/>
    <w:rsid w:val="00DE07BC"/>
    <w:rsid w:val="00DE56A3"/>
    <w:rsid w:val="00DE5837"/>
    <w:rsid w:val="00DE7CF9"/>
    <w:rsid w:val="00DF0A9C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62469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E34B1"/>
    <w:rsid w:val="00EE54AE"/>
    <w:rsid w:val="00F14213"/>
    <w:rsid w:val="00F15E61"/>
    <w:rsid w:val="00F16A81"/>
    <w:rsid w:val="00F21341"/>
    <w:rsid w:val="00F30136"/>
    <w:rsid w:val="00F35B25"/>
    <w:rsid w:val="00F36DE8"/>
    <w:rsid w:val="00F37861"/>
    <w:rsid w:val="00F37A46"/>
    <w:rsid w:val="00F433F9"/>
    <w:rsid w:val="00F62876"/>
    <w:rsid w:val="00F662FC"/>
    <w:rsid w:val="00F728EF"/>
    <w:rsid w:val="00F95524"/>
    <w:rsid w:val="00FA021F"/>
    <w:rsid w:val="00FA7D51"/>
    <w:rsid w:val="00FC420E"/>
    <w:rsid w:val="00FC5E53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>
      <o:colormru v:ext="edit" colors="#fffff0"/>
    </o:shapedefaults>
    <o:shapelayout v:ext="edit">
      <o:idmap v:ext="edit" data="1"/>
    </o:shapelayout>
  </w:shapeDefaults>
  <w:decimalSymbol w:val=","/>
  <w:listSeparator w:val=";"/>
  <w14:docId w14:val="6ADE9411"/>
  <w15:chartTrackingRefBased/>
  <w15:docId w15:val="{26205E12-78D4-4A9F-B106-9D0B9924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372E5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3372E5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F37861"/>
    <w:pPr>
      <w:pageBreakBefore w:val="0"/>
      <w:numPr>
        <w:ilvl w:val="1"/>
        <w:numId w:val="4"/>
      </w:numPr>
      <w:spacing w:before="0" w:beforeAutospacing="0" w:after="0" w:afterAutospacing="0"/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3372E5"/>
    <w:pPr>
      <w:keepNext/>
      <w:keepLines/>
      <w:numPr>
        <w:ilvl w:val="2"/>
        <w:numId w:val="4"/>
      </w:numPr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3372E5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3372E5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3372E5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3372E5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3372E5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3372E5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3372E5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3372E5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3372E5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3372E5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372E5"/>
  </w:style>
  <w:style w:type="paragraph" w:customStyle="1" w:styleId="BeispielAufzhlung1">
    <w:name w:val="Beispiel Aufzählung 1"/>
    <w:basedOn w:val="BeispielText"/>
    <w:rsid w:val="003372E5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3372E5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3372E5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3372E5"/>
    <w:pPr>
      <w:numPr>
        <w:numId w:val="1"/>
      </w:numPr>
    </w:pPr>
  </w:style>
  <w:style w:type="paragraph" w:customStyle="1" w:styleId="Aufzhlung2">
    <w:name w:val="Aufzählung 2"/>
    <w:basedOn w:val="Standard"/>
    <w:rsid w:val="003372E5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3372E5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3372E5"/>
    <w:rPr>
      <w:b/>
    </w:rPr>
  </w:style>
  <w:style w:type="paragraph" w:customStyle="1" w:styleId="Tabelle-kompakt">
    <w:name w:val="Tabelle-kompakt"/>
    <w:basedOn w:val="Tabelle"/>
    <w:rsid w:val="003372E5"/>
    <w:rPr>
      <w:sz w:val="20"/>
      <w:szCs w:val="20"/>
    </w:rPr>
  </w:style>
  <w:style w:type="paragraph" w:customStyle="1" w:styleId="Tabelle">
    <w:name w:val="Tabelle"/>
    <w:basedOn w:val="Text"/>
    <w:rsid w:val="003372E5"/>
    <w:pPr>
      <w:keepLines/>
      <w:jc w:val="left"/>
    </w:pPr>
  </w:style>
  <w:style w:type="paragraph" w:customStyle="1" w:styleId="TabelleBezeichnung">
    <w:name w:val="Tabelle Bezeichnung"/>
    <w:basedOn w:val="Standard"/>
    <w:rsid w:val="003372E5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3372E5"/>
    <w:pPr>
      <w:ind w:left="284"/>
    </w:pPr>
  </w:style>
  <w:style w:type="paragraph" w:customStyle="1" w:styleId="AufgabeText">
    <w:name w:val="Aufgabe Text"/>
    <w:basedOn w:val="Standard"/>
    <w:rsid w:val="003372E5"/>
    <w:pPr>
      <w:ind w:left="284"/>
    </w:pPr>
  </w:style>
  <w:style w:type="paragraph" w:customStyle="1" w:styleId="Formel">
    <w:name w:val="Formel"/>
    <w:basedOn w:val="Standard"/>
    <w:autoRedefine/>
    <w:rsid w:val="003372E5"/>
    <w:pPr>
      <w:jc w:val="center"/>
    </w:pPr>
  </w:style>
  <w:style w:type="paragraph" w:customStyle="1" w:styleId="Handout">
    <w:name w:val="Handout"/>
    <w:basedOn w:val="Text"/>
    <w:rsid w:val="003372E5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3372E5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3372E5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3372E5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3372E5"/>
    <w:pPr>
      <w:spacing w:before="0"/>
    </w:pPr>
  </w:style>
  <w:style w:type="character" w:styleId="HTMLSchreibmaschine">
    <w:name w:val="HTML Typewriter"/>
    <w:rsid w:val="003372E5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3372E5"/>
    <w:rPr>
      <w:rFonts w:ascii="Tahoma" w:hAnsi="Tahoma" w:cs="Tahoma"/>
      <w:sz w:val="16"/>
      <w:szCs w:val="16"/>
    </w:rPr>
  </w:style>
  <w:style w:type="paragraph" w:customStyle="1" w:styleId="Syntax">
    <w:name w:val="Syntax"/>
    <w:rsid w:val="003372E5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3372E5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3372E5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3372E5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3372E5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3372E5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3372E5"/>
    <w:rPr>
      <w:color w:val="800080"/>
      <w:u w:val="single"/>
    </w:rPr>
  </w:style>
  <w:style w:type="paragraph" w:customStyle="1" w:styleId="BeispielTitel">
    <w:name w:val="Beispiel Titel"/>
    <w:basedOn w:val="Standard"/>
    <w:rsid w:val="003372E5"/>
    <w:rPr>
      <w:i/>
    </w:rPr>
  </w:style>
  <w:style w:type="paragraph" w:styleId="NurText">
    <w:name w:val="Plain Text"/>
    <w:basedOn w:val="Standard"/>
    <w:rsid w:val="003372E5"/>
    <w:rPr>
      <w:rFonts w:ascii="Courier New" w:hAnsi="Courier New" w:cs="Courier New"/>
    </w:rPr>
  </w:style>
  <w:style w:type="character" w:styleId="Funotenzeichen">
    <w:name w:val="footnote reference"/>
    <w:semiHidden/>
    <w:rsid w:val="003372E5"/>
    <w:rPr>
      <w:vertAlign w:val="superscript"/>
    </w:rPr>
  </w:style>
  <w:style w:type="paragraph" w:styleId="Dokumentstruktur">
    <w:name w:val="Document Map"/>
    <w:basedOn w:val="Standard"/>
    <w:semiHidden/>
    <w:rsid w:val="003372E5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3372E5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3372E5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3372E5"/>
    <w:rPr>
      <w:sz w:val="16"/>
    </w:rPr>
  </w:style>
  <w:style w:type="paragraph" w:styleId="Kommentartext">
    <w:name w:val="annotation text"/>
    <w:basedOn w:val="Standard"/>
    <w:semiHidden/>
    <w:rsid w:val="003372E5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3372E5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3372E5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3372E5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3372E5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3372E5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3372E5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3372E5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3372E5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3372E5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3372E5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3372E5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3372E5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3372E5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3372E5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3372E5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3372E5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3372E5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3372E5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3372E5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3372E5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3372E5"/>
    <w:rPr>
      <w:lang w:val="de-AT"/>
    </w:rPr>
  </w:style>
  <w:style w:type="paragraph" w:styleId="Blocktext">
    <w:name w:val="Block Text"/>
    <w:basedOn w:val="Standard"/>
    <w:rsid w:val="003372E5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337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3372E5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3372E5"/>
    <w:rPr>
      <w:b/>
    </w:rPr>
  </w:style>
  <w:style w:type="paragraph" w:customStyle="1" w:styleId="Tabellentext">
    <w:name w:val="Tabellentext"/>
    <w:basedOn w:val="Standard"/>
    <w:rsid w:val="003372E5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3372E5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3372E5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3372E5"/>
  </w:style>
  <w:style w:type="paragraph" w:customStyle="1" w:styleId="Motivation">
    <w:name w:val="Motivation"/>
    <w:basedOn w:val="Standard"/>
    <w:rsid w:val="003372E5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3372E5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3372E5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3372E5"/>
    <w:rPr>
      <w:i/>
    </w:rPr>
  </w:style>
  <w:style w:type="paragraph" w:customStyle="1" w:styleId="Aufgabentitel">
    <w:name w:val="Aufgabentitel"/>
    <w:basedOn w:val="Standard"/>
    <w:rsid w:val="003372E5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3372E5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3372E5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3372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customStyle="1" w:styleId="List-bullet-compact">
    <w:name w:val="List-bullet-compact"/>
    <w:basedOn w:val="Standard"/>
    <w:rsid w:val="008F3808"/>
    <w:pPr>
      <w:keepLines/>
      <w:numPr>
        <w:numId w:val="29"/>
      </w:numPr>
      <w:spacing w:before="0" w:beforeAutospacing="0" w:after="0" w:afterAutospacing="0"/>
      <w:jc w:val="both"/>
    </w:pPr>
    <w:rPr>
      <w:sz w:val="24"/>
      <w:szCs w:val="20"/>
    </w:rPr>
  </w:style>
  <w:style w:type="paragraph" w:customStyle="1" w:styleId="Table-list-bullet">
    <w:name w:val="Table-list-bullet"/>
    <w:basedOn w:val="Standard"/>
    <w:rsid w:val="008F3808"/>
    <w:pPr>
      <w:keepNext/>
      <w:keepLines/>
      <w:numPr>
        <w:numId w:val="28"/>
      </w:numPr>
      <w:tabs>
        <w:tab w:val="clear" w:pos="473"/>
        <w:tab w:val="num" w:pos="340"/>
      </w:tabs>
      <w:spacing w:before="0" w:beforeAutospacing="0" w:after="60" w:afterAutospacing="0"/>
    </w:pPr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2</Pages>
  <Words>151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7</cp:revision>
  <cp:lastPrinted>2021-05-12T12:53:00Z</cp:lastPrinted>
  <dcterms:created xsi:type="dcterms:W3CDTF">2021-05-12T12:52:00Z</dcterms:created>
  <dcterms:modified xsi:type="dcterms:W3CDTF">2021-05-17T07:53:00Z</dcterms:modified>
</cp:coreProperties>
</file>