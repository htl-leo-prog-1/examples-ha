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D9ADC5" w14:textId="06759339" w:rsidR="00E750BD" w:rsidRDefault="00B74AB6" w:rsidP="00B74AB6">
      <w:pPr>
        <w:spacing w:after="0" w:line="240" w:lineRule="auto"/>
        <w:jc w:val="right"/>
        <w:rPr>
          <w:sz w:val="24"/>
        </w:rPr>
      </w:pPr>
      <w:r>
        <w:rPr>
          <w:sz w:val="24"/>
        </w:rPr>
        <w:t xml:space="preserve">Leonding, </w:t>
      </w:r>
      <w:r w:rsidR="00A300C8">
        <w:rPr>
          <w:sz w:val="24"/>
        </w:rPr>
        <w:t>20</w:t>
      </w:r>
      <w:r w:rsidR="00667340">
        <w:rPr>
          <w:sz w:val="24"/>
        </w:rPr>
        <w:t>.09.2021</w:t>
      </w:r>
    </w:p>
    <w:p w14:paraId="579E0844" w14:textId="77777777" w:rsidR="00CD7EBC" w:rsidRDefault="00CD7EBC" w:rsidP="00104F30">
      <w:pPr>
        <w:spacing w:after="0" w:line="240" w:lineRule="auto"/>
        <w:rPr>
          <w:sz w:val="24"/>
        </w:rPr>
      </w:pPr>
    </w:p>
    <w:p w14:paraId="64AFF563" w14:textId="77777777" w:rsidR="00CD7EBC" w:rsidRDefault="00CD7EBC" w:rsidP="00104F30">
      <w:pPr>
        <w:spacing w:after="0" w:line="240" w:lineRule="auto"/>
        <w:rPr>
          <w:sz w:val="24"/>
        </w:rPr>
      </w:pPr>
    </w:p>
    <w:p w14:paraId="0DAD3BE6" w14:textId="6E75A4DC" w:rsidR="00B74AB6" w:rsidRDefault="00B74AB6" w:rsidP="00104F30">
      <w:pPr>
        <w:spacing w:after="0" w:line="240" w:lineRule="auto"/>
        <w:rPr>
          <w:sz w:val="24"/>
        </w:rPr>
      </w:pPr>
      <w:r>
        <w:rPr>
          <w:sz w:val="24"/>
        </w:rPr>
        <w:t>Sehr geehrte Eltern, sehr geehrte Erziehungsberechtigte</w:t>
      </w:r>
      <w:r w:rsidR="002207E8">
        <w:rPr>
          <w:sz w:val="24"/>
        </w:rPr>
        <w:t>,</w:t>
      </w:r>
      <w:bookmarkStart w:id="0" w:name="_GoBack"/>
      <w:bookmarkEnd w:id="0"/>
    </w:p>
    <w:p w14:paraId="6CD65092" w14:textId="74DDF1FD" w:rsidR="00667340" w:rsidRDefault="00667340" w:rsidP="00104F30">
      <w:pPr>
        <w:spacing w:after="0" w:line="240" w:lineRule="auto"/>
        <w:rPr>
          <w:sz w:val="24"/>
        </w:rPr>
      </w:pPr>
    </w:p>
    <w:p w14:paraId="019967FB" w14:textId="0B65FE95" w:rsidR="00667340" w:rsidRDefault="00AE2190" w:rsidP="00104F30">
      <w:pPr>
        <w:spacing w:after="0" w:line="240" w:lineRule="auto"/>
        <w:rPr>
          <w:sz w:val="24"/>
        </w:rPr>
      </w:pPr>
      <w:r>
        <w:rPr>
          <w:sz w:val="24"/>
        </w:rPr>
        <w:t>in diesem Schuljahr startet der Unterricht im Fach „</w:t>
      </w:r>
      <w:r w:rsidR="00552119">
        <w:rPr>
          <w:sz w:val="24"/>
        </w:rPr>
        <w:t>Programmieren</w:t>
      </w:r>
      <w:r>
        <w:rPr>
          <w:sz w:val="24"/>
        </w:rPr>
        <w:t>“</w:t>
      </w:r>
      <w:r w:rsidR="00552119">
        <w:rPr>
          <w:sz w:val="24"/>
        </w:rPr>
        <w:t xml:space="preserve">. Dieses Fach </w:t>
      </w:r>
      <w:r w:rsidR="00CE3580">
        <w:rPr>
          <w:sz w:val="24"/>
        </w:rPr>
        <w:t xml:space="preserve">fällt nicht </w:t>
      </w:r>
      <w:r w:rsidR="002004FB">
        <w:rPr>
          <w:sz w:val="24"/>
        </w:rPr>
        <w:t>in</w:t>
      </w:r>
      <w:r w:rsidR="00CE3580">
        <w:rPr>
          <w:sz w:val="24"/>
        </w:rPr>
        <w:t xml:space="preserve"> das bekannte Schema der Hauptfächer (D/M/E mit Schularbeiten)</w:t>
      </w:r>
      <w:r w:rsidR="005368AE">
        <w:rPr>
          <w:sz w:val="24"/>
        </w:rPr>
        <w:t>, hat aber was Wochenstunden</w:t>
      </w:r>
      <w:r w:rsidR="00795E3B">
        <w:rPr>
          <w:sz w:val="24"/>
        </w:rPr>
        <w:t>, Aufwand</w:t>
      </w:r>
      <w:r w:rsidR="005368AE">
        <w:rPr>
          <w:sz w:val="24"/>
        </w:rPr>
        <w:t xml:space="preserve"> </w:t>
      </w:r>
      <w:r w:rsidR="00512EAC">
        <w:rPr>
          <w:sz w:val="24"/>
        </w:rPr>
        <w:t>&amp;</w:t>
      </w:r>
      <w:r w:rsidR="00795E3B">
        <w:rPr>
          <w:sz w:val="24"/>
        </w:rPr>
        <w:t xml:space="preserve"> </w:t>
      </w:r>
      <w:r w:rsidR="005368AE">
        <w:rPr>
          <w:sz w:val="24"/>
        </w:rPr>
        <w:t>Relevanz für die Ausbildung</w:t>
      </w:r>
      <w:r w:rsidR="006E0824">
        <w:rPr>
          <w:sz w:val="24"/>
        </w:rPr>
        <w:t xml:space="preserve"> an unserer HTL</w:t>
      </w:r>
      <w:r w:rsidR="005368AE">
        <w:rPr>
          <w:sz w:val="24"/>
        </w:rPr>
        <w:t xml:space="preserve"> angeht</w:t>
      </w:r>
      <w:r w:rsidR="00372CB8">
        <w:rPr>
          <w:sz w:val="24"/>
        </w:rPr>
        <w:t>,</w:t>
      </w:r>
      <w:r w:rsidR="005368AE">
        <w:rPr>
          <w:sz w:val="24"/>
        </w:rPr>
        <w:t xml:space="preserve"> das größte Gewicht.</w:t>
      </w:r>
      <w:r w:rsidR="00CA7B60">
        <w:rPr>
          <w:sz w:val="24"/>
        </w:rPr>
        <w:t xml:space="preserve"> </w:t>
      </w:r>
      <w:r w:rsidR="00D75694">
        <w:rPr>
          <w:sz w:val="24"/>
        </w:rPr>
        <w:t xml:space="preserve">Denn ein Programmierer, der nicht programmieren kann, ist so arm dran wie ein Koch, der nicht kochen kann. </w:t>
      </w:r>
      <w:r w:rsidR="003C2AF8">
        <w:rPr>
          <w:sz w:val="24"/>
        </w:rPr>
        <w:t xml:space="preserve">Daher erhalten sie zu Schulbeginn eine Zusammenfassung </w:t>
      </w:r>
      <w:r w:rsidR="002004FB">
        <w:rPr>
          <w:sz w:val="24"/>
        </w:rPr>
        <w:t>was von den Schülern erwartet wird</w:t>
      </w:r>
      <w:r w:rsidR="00294215">
        <w:rPr>
          <w:sz w:val="24"/>
        </w:rPr>
        <w:t>.</w:t>
      </w:r>
    </w:p>
    <w:p w14:paraId="364B5C3C" w14:textId="041E3BB3" w:rsidR="00835DB6" w:rsidRDefault="00835DB6" w:rsidP="00104F30">
      <w:pPr>
        <w:spacing w:after="0" w:line="240" w:lineRule="auto"/>
        <w:rPr>
          <w:sz w:val="24"/>
        </w:rPr>
      </w:pPr>
    </w:p>
    <w:p w14:paraId="5C1BE547" w14:textId="77777777" w:rsidR="003C2AF8" w:rsidRDefault="007F6F2A" w:rsidP="00104F30">
      <w:pPr>
        <w:spacing w:after="0" w:line="240" w:lineRule="auto"/>
        <w:rPr>
          <w:sz w:val="24"/>
        </w:rPr>
      </w:pPr>
      <w:r>
        <w:rPr>
          <w:sz w:val="24"/>
        </w:rPr>
        <w:t>Die Note setzt sich aus zwei Teilbereichen zusammen:</w:t>
      </w:r>
    </w:p>
    <w:p w14:paraId="371EE344" w14:textId="77777777" w:rsidR="00616353" w:rsidRDefault="00616353" w:rsidP="00104F30">
      <w:pPr>
        <w:spacing w:after="0" w:line="240" w:lineRule="auto"/>
        <w:rPr>
          <w:sz w:val="24"/>
        </w:rPr>
      </w:pPr>
    </w:p>
    <w:p w14:paraId="16E4E399" w14:textId="695256F4" w:rsidR="00835DB6" w:rsidRPr="003C2AF8" w:rsidRDefault="0008649F" w:rsidP="003C2AF8">
      <w:pPr>
        <w:pStyle w:val="Listenabsatz"/>
        <w:numPr>
          <w:ilvl w:val="0"/>
          <w:numId w:val="12"/>
        </w:numPr>
        <w:spacing w:after="0" w:line="240" w:lineRule="auto"/>
        <w:rPr>
          <w:sz w:val="24"/>
        </w:rPr>
      </w:pPr>
      <w:r w:rsidRPr="003C2AF8">
        <w:rPr>
          <w:sz w:val="24"/>
        </w:rPr>
        <w:t xml:space="preserve">Anstelle von Schularbeiten </w:t>
      </w:r>
      <w:r w:rsidR="00CD7EBC">
        <w:rPr>
          <w:sz w:val="24"/>
        </w:rPr>
        <w:t>bzw. Tests haben wir</w:t>
      </w:r>
      <w:r w:rsidRPr="003C2AF8">
        <w:rPr>
          <w:sz w:val="24"/>
        </w:rPr>
        <w:t xml:space="preserve"> </w:t>
      </w:r>
      <w:r w:rsidR="00CD7EBC">
        <w:rPr>
          <w:sz w:val="24"/>
        </w:rPr>
        <w:t>„P</w:t>
      </w:r>
      <w:r w:rsidRPr="003C2AF8">
        <w:rPr>
          <w:sz w:val="24"/>
        </w:rPr>
        <w:t>raktische Leistungsfeststellungen</w:t>
      </w:r>
      <w:r w:rsidR="00CD7EBC">
        <w:rPr>
          <w:sz w:val="24"/>
        </w:rPr>
        <w:t>“.</w:t>
      </w:r>
      <w:r w:rsidRPr="003C2AF8">
        <w:rPr>
          <w:sz w:val="24"/>
        </w:rPr>
        <w:t xml:space="preserve"> </w:t>
      </w:r>
      <w:r w:rsidR="00CD7EBC">
        <w:rPr>
          <w:sz w:val="24"/>
        </w:rPr>
        <w:t>Ü</w:t>
      </w:r>
      <w:r w:rsidRPr="003C2AF8">
        <w:rPr>
          <w:sz w:val="24"/>
        </w:rPr>
        <w:t xml:space="preserve">blicherweise </w:t>
      </w:r>
      <w:r w:rsidR="00CD7EBC">
        <w:rPr>
          <w:sz w:val="24"/>
        </w:rPr>
        <w:t xml:space="preserve">gibt es </w:t>
      </w:r>
      <w:r w:rsidRPr="003C2AF8">
        <w:rPr>
          <w:sz w:val="24"/>
        </w:rPr>
        <w:t>zwei pro Semester</w:t>
      </w:r>
      <w:r w:rsidR="00BD0A69">
        <w:rPr>
          <w:sz w:val="24"/>
        </w:rPr>
        <w:t xml:space="preserve"> mit einer Länge von </w:t>
      </w:r>
      <w:r w:rsidRPr="003C2AF8">
        <w:rPr>
          <w:sz w:val="24"/>
        </w:rPr>
        <w:t>2-3</w:t>
      </w:r>
      <w:r w:rsidR="00F30FE2" w:rsidRPr="003C2AF8">
        <w:rPr>
          <w:sz w:val="24"/>
        </w:rPr>
        <w:t xml:space="preserve"> Einheiten</w:t>
      </w:r>
      <w:r w:rsidR="003C2AF8">
        <w:rPr>
          <w:sz w:val="24"/>
        </w:rPr>
        <w:t>.</w:t>
      </w:r>
      <w:r w:rsidR="004A6EE9">
        <w:rPr>
          <w:sz w:val="24"/>
        </w:rPr>
        <w:br/>
        <w:t xml:space="preserve">Fehlt ein Schüler, wird für ihn bei der nächsten Anwesenheit in der </w:t>
      </w:r>
      <w:r w:rsidR="009734BC">
        <w:rPr>
          <w:sz w:val="24"/>
        </w:rPr>
        <w:t>Praxis</w:t>
      </w:r>
      <w:r w:rsidR="004A6EE9">
        <w:rPr>
          <w:sz w:val="24"/>
        </w:rPr>
        <w:t xml:space="preserve">stunde diese mit einer neuen Aufgabenstellung </w:t>
      </w:r>
      <w:r w:rsidR="00BD0A69">
        <w:rPr>
          <w:sz w:val="24"/>
        </w:rPr>
        <w:t xml:space="preserve">ohne weiterer Ankündigung </w:t>
      </w:r>
      <w:r w:rsidR="004A6EE9">
        <w:rPr>
          <w:sz w:val="24"/>
        </w:rPr>
        <w:t>nachgeholt.</w:t>
      </w:r>
    </w:p>
    <w:p w14:paraId="79098018" w14:textId="6DC57F86" w:rsidR="00616353" w:rsidRDefault="00CE0BC7" w:rsidP="00E97BE5">
      <w:pPr>
        <w:pStyle w:val="Listenabsatz"/>
        <w:numPr>
          <w:ilvl w:val="0"/>
          <w:numId w:val="12"/>
        </w:numPr>
        <w:spacing w:after="0" w:line="240" w:lineRule="auto"/>
        <w:rPr>
          <w:sz w:val="24"/>
        </w:rPr>
      </w:pPr>
      <w:r w:rsidRPr="003C2AF8">
        <w:rPr>
          <w:sz w:val="24"/>
        </w:rPr>
        <w:t xml:space="preserve">Mitarbeit </w:t>
      </w:r>
      <w:r w:rsidR="00ED1D77" w:rsidRPr="003C2AF8">
        <w:rPr>
          <w:sz w:val="24"/>
        </w:rPr>
        <w:t>besteht</w:t>
      </w:r>
      <w:r w:rsidR="00352B40" w:rsidRPr="003C2AF8">
        <w:rPr>
          <w:sz w:val="24"/>
        </w:rPr>
        <w:t xml:space="preserve"> einerseits</w:t>
      </w:r>
      <w:r w:rsidRPr="003C2AF8">
        <w:rPr>
          <w:sz w:val="24"/>
        </w:rPr>
        <w:t xml:space="preserve"> aus der Bearbeitung von Übungen (näheres dazu im nächsten Abschnitt) und </w:t>
      </w:r>
      <w:r w:rsidR="00352B40" w:rsidRPr="003C2AF8">
        <w:rPr>
          <w:sz w:val="24"/>
        </w:rPr>
        <w:t xml:space="preserve">andererseits </w:t>
      </w:r>
      <w:r w:rsidR="00CD6E74" w:rsidRPr="003C2AF8">
        <w:rPr>
          <w:sz w:val="24"/>
        </w:rPr>
        <w:t>der Interaktion während de</w:t>
      </w:r>
      <w:r w:rsidR="00B26A40">
        <w:rPr>
          <w:sz w:val="24"/>
        </w:rPr>
        <w:t>s</w:t>
      </w:r>
      <w:r w:rsidR="00CD6E74" w:rsidRPr="003C2AF8">
        <w:rPr>
          <w:sz w:val="24"/>
        </w:rPr>
        <w:t xml:space="preserve"> Unterrichts</w:t>
      </w:r>
      <w:r w:rsidR="00616353">
        <w:rPr>
          <w:sz w:val="24"/>
        </w:rPr>
        <w:t xml:space="preserve"> bzw. </w:t>
      </w:r>
      <w:r w:rsidR="00B26A40">
        <w:rPr>
          <w:sz w:val="24"/>
        </w:rPr>
        <w:t xml:space="preserve">der </w:t>
      </w:r>
      <w:r w:rsidR="00616353">
        <w:rPr>
          <w:sz w:val="24"/>
        </w:rPr>
        <w:t>Übungsstunde</w:t>
      </w:r>
      <w:r w:rsidR="00B26A40">
        <w:rPr>
          <w:sz w:val="24"/>
        </w:rPr>
        <w:t>n</w:t>
      </w:r>
      <w:r w:rsidR="00166752" w:rsidRPr="003C2AF8">
        <w:rPr>
          <w:sz w:val="24"/>
        </w:rPr>
        <w:t>.</w:t>
      </w:r>
      <w:r w:rsidR="00616353">
        <w:rPr>
          <w:sz w:val="24"/>
        </w:rPr>
        <w:br/>
      </w:r>
    </w:p>
    <w:p w14:paraId="3BC05645" w14:textId="163176EB" w:rsidR="009F5001" w:rsidRPr="00616353" w:rsidRDefault="002C69F4" w:rsidP="00616353">
      <w:pPr>
        <w:spacing w:after="0" w:line="240" w:lineRule="auto"/>
        <w:rPr>
          <w:sz w:val="24"/>
        </w:rPr>
      </w:pPr>
      <w:r w:rsidRPr="00616353">
        <w:rPr>
          <w:sz w:val="24"/>
        </w:rPr>
        <w:t>Bitte beachten Sie</w:t>
      </w:r>
      <w:r w:rsidR="00166752" w:rsidRPr="00616353">
        <w:rPr>
          <w:sz w:val="24"/>
        </w:rPr>
        <w:t xml:space="preserve">, dass </w:t>
      </w:r>
      <w:r w:rsidR="00166752" w:rsidRPr="00616353">
        <w:rPr>
          <w:b/>
          <w:bCs/>
          <w:sz w:val="24"/>
        </w:rPr>
        <w:t>beide</w:t>
      </w:r>
      <w:r w:rsidR="00166752" w:rsidRPr="00616353">
        <w:rPr>
          <w:sz w:val="24"/>
        </w:rPr>
        <w:t xml:space="preserve"> Teilbereiche positiv zu absolvieren sind – z.B. positive </w:t>
      </w:r>
      <w:r w:rsidR="00EB0A1D">
        <w:rPr>
          <w:sz w:val="24"/>
        </w:rPr>
        <w:t>Leistungsfeststellungs-Erge</w:t>
      </w:r>
      <w:r w:rsidR="00166752" w:rsidRPr="00616353">
        <w:rPr>
          <w:sz w:val="24"/>
        </w:rPr>
        <w:t xml:space="preserve">bnisse </w:t>
      </w:r>
      <w:r w:rsidR="00F631F1">
        <w:rPr>
          <w:sz w:val="24"/>
        </w:rPr>
        <w:t xml:space="preserve">(auch wenn sehr gut) </w:t>
      </w:r>
      <w:r w:rsidR="00166752" w:rsidRPr="00616353">
        <w:rPr>
          <w:sz w:val="24"/>
        </w:rPr>
        <w:t xml:space="preserve">bei negativer Beurteilung der Mitarbeit ergibt </w:t>
      </w:r>
      <w:r w:rsidR="00FC16FD" w:rsidRPr="00616353">
        <w:rPr>
          <w:sz w:val="24"/>
        </w:rPr>
        <w:t>eine negative Gesamtnote.</w:t>
      </w:r>
    </w:p>
    <w:p w14:paraId="7443CE39" w14:textId="77777777" w:rsidR="009F5001" w:rsidRDefault="009F5001" w:rsidP="00104F30">
      <w:pPr>
        <w:spacing w:after="0" w:line="240" w:lineRule="auto"/>
        <w:rPr>
          <w:sz w:val="24"/>
        </w:rPr>
      </w:pPr>
    </w:p>
    <w:p w14:paraId="1551CC7C" w14:textId="3E128179" w:rsidR="00877758" w:rsidRDefault="002519DD" w:rsidP="00104F30">
      <w:pPr>
        <w:spacing w:after="0" w:line="240" w:lineRule="auto"/>
        <w:rPr>
          <w:sz w:val="24"/>
        </w:rPr>
      </w:pPr>
      <w:r>
        <w:rPr>
          <w:sz w:val="24"/>
        </w:rPr>
        <w:t xml:space="preserve">Jede </w:t>
      </w:r>
      <w:r w:rsidR="00296CEB">
        <w:rPr>
          <w:sz w:val="24"/>
        </w:rPr>
        <w:t xml:space="preserve">Woche </w:t>
      </w:r>
      <w:r>
        <w:rPr>
          <w:sz w:val="24"/>
        </w:rPr>
        <w:t xml:space="preserve">müssen </w:t>
      </w:r>
      <w:r w:rsidR="00296CEB">
        <w:rPr>
          <w:sz w:val="24"/>
        </w:rPr>
        <w:t>eine oder mehrere Übung</w:t>
      </w:r>
      <w:r>
        <w:rPr>
          <w:sz w:val="24"/>
        </w:rPr>
        <w:t>sbeispiele</w:t>
      </w:r>
      <w:r w:rsidR="00296CEB">
        <w:rPr>
          <w:sz w:val="24"/>
        </w:rPr>
        <w:t xml:space="preserve"> </w:t>
      </w:r>
      <w:r w:rsidR="002A411F">
        <w:rPr>
          <w:sz w:val="24"/>
        </w:rPr>
        <w:t>bearbeitet</w:t>
      </w:r>
      <w:r>
        <w:rPr>
          <w:sz w:val="24"/>
        </w:rPr>
        <w:t xml:space="preserve"> werden. Sie dienen zur </w:t>
      </w:r>
      <w:r w:rsidR="00296CEB">
        <w:rPr>
          <w:sz w:val="24"/>
        </w:rPr>
        <w:t xml:space="preserve">Festigung des aktuellen Lehrstoffs. </w:t>
      </w:r>
      <w:r w:rsidR="002A411F">
        <w:rPr>
          <w:sz w:val="24"/>
        </w:rPr>
        <w:t xml:space="preserve">Der Umfang ist dabei so gewählt, dass die Erledigung während der Praxisstunden in der Schule möglich ist. </w:t>
      </w:r>
      <w:r>
        <w:rPr>
          <w:sz w:val="24"/>
        </w:rPr>
        <w:t xml:space="preserve">Wegen des unterschiedlichen Könnens der Schüler kann es sein, dass </w:t>
      </w:r>
      <w:r w:rsidR="009E26CA">
        <w:rPr>
          <w:sz w:val="24"/>
        </w:rPr>
        <w:t>die Zeit in der Schule nicht ausreicht.</w:t>
      </w:r>
      <w:r w:rsidR="00C25B28">
        <w:rPr>
          <w:sz w:val="24"/>
        </w:rPr>
        <w:t xml:space="preserve"> </w:t>
      </w:r>
      <w:r w:rsidR="009E26CA">
        <w:rPr>
          <w:sz w:val="24"/>
        </w:rPr>
        <w:t xml:space="preserve">Die Abgabe der Übung erfolgt daher </w:t>
      </w:r>
      <w:r w:rsidR="009734BC">
        <w:rPr>
          <w:sz w:val="24"/>
        </w:rPr>
        <w:t xml:space="preserve">bis zu </w:t>
      </w:r>
      <w:r w:rsidR="009E26CA">
        <w:rPr>
          <w:sz w:val="24"/>
        </w:rPr>
        <w:t>eine</w:t>
      </w:r>
      <w:r w:rsidR="009734BC">
        <w:rPr>
          <w:sz w:val="24"/>
        </w:rPr>
        <w:t>r</w:t>
      </w:r>
      <w:r w:rsidR="009E26CA">
        <w:rPr>
          <w:sz w:val="24"/>
        </w:rPr>
        <w:t xml:space="preserve"> Woche später</w:t>
      </w:r>
      <w:r w:rsidR="00406E9C">
        <w:rPr>
          <w:sz w:val="24"/>
        </w:rPr>
        <w:t xml:space="preserve"> auf der Plattform </w:t>
      </w:r>
      <w:proofErr w:type="spellStart"/>
      <w:r w:rsidR="00406E9C">
        <w:rPr>
          <w:sz w:val="24"/>
        </w:rPr>
        <w:t>Moodle</w:t>
      </w:r>
      <w:proofErr w:type="spellEnd"/>
      <w:r w:rsidR="009E26CA">
        <w:rPr>
          <w:sz w:val="24"/>
        </w:rPr>
        <w:t xml:space="preserve">. </w:t>
      </w:r>
      <w:r w:rsidR="00406E9C">
        <w:rPr>
          <w:sz w:val="24"/>
        </w:rPr>
        <w:t>Der Schüler hat dadurch zu Hause Zeit</w:t>
      </w:r>
      <w:r w:rsidR="009734BC">
        <w:rPr>
          <w:sz w:val="24"/>
        </w:rPr>
        <w:t xml:space="preserve"> (eine Woche)</w:t>
      </w:r>
      <w:r w:rsidR="00406E9C">
        <w:rPr>
          <w:sz w:val="24"/>
        </w:rPr>
        <w:t>, die Aufgabe</w:t>
      </w:r>
      <w:r w:rsidR="009734BC">
        <w:rPr>
          <w:sz w:val="24"/>
        </w:rPr>
        <w:t xml:space="preserve"> fertigzustellen</w:t>
      </w:r>
      <w:r w:rsidR="00C25B28">
        <w:rPr>
          <w:sz w:val="24"/>
        </w:rPr>
        <w:t>.</w:t>
      </w:r>
      <w:r w:rsidR="00051ABF">
        <w:rPr>
          <w:sz w:val="24"/>
        </w:rPr>
        <w:t xml:space="preserve"> </w:t>
      </w:r>
      <w:r w:rsidR="00406E9C">
        <w:rPr>
          <w:sz w:val="24"/>
        </w:rPr>
        <w:br/>
      </w:r>
      <w:r w:rsidR="00051ABF">
        <w:rPr>
          <w:sz w:val="24"/>
        </w:rPr>
        <w:t>In der folgenden Woche erfolgt eine</w:t>
      </w:r>
      <w:r w:rsidR="00943365">
        <w:rPr>
          <w:sz w:val="24"/>
        </w:rPr>
        <w:t xml:space="preserve"> individuelle</w:t>
      </w:r>
      <w:r w:rsidR="00051ABF">
        <w:rPr>
          <w:sz w:val="24"/>
        </w:rPr>
        <w:t xml:space="preserve"> Besprechung der </w:t>
      </w:r>
      <w:r w:rsidR="00770839">
        <w:rPr>
          <w:sz w:val="24"/>
        </w:rPr>
        <w:t>Abgabe</w:t>
      </w:r>
      <w:r w:rsidR="00051ABF">
        <w:rPr>
          <w:sz w:val="24"/>
        </w:rPr>
        <w:t xml:space="preserve">. </w:t>
      </w:r>
      <w:r w:rsidR="00FE757D">
        <w:rPr>
          <w:sz w:val="24"/>
        </w:rPr>
        <w:t>Lösungen,</w:t>
      </w:r>
      <w:r w:rsidR="00770839">
        <w:rPr>
          <w:sz w:val="24"/>
        </w:rPr>
        <w:t xml:space="preserve"> die</w:t>
      </w:r>
      <w:r w:rsidR="00406E9C">
        <w:rPr>
          <w:sz w:val="24"/>
        </w:rPr>
        <w:t xml:space="preserve"> nicht erklärt werden können (</w:t>
      </w:r>
      <w:r w:rsidR="00770839">
        <w:rPr>
          <w:sz w:val="24"/>
        </w:rPr>
        <w:t xml:space="preserve">also fehlendes Verständnis) </w:t>
      </w:r>
      <w:r w:rsidR="00D64BF5">
        <w:rPr>
          <w:sz w:val="24"/>
        </w:rPr>
        <w:t>wer</w:t>
      </w:r>
      <w:r w:rsidR="00F5305D">
        <w:rPr>
          <w:sz w:val="24"/>
        </w:rPr>
        <w:t>d</w:t>
      </w:r>
      <w:r w:rsidR="00D64BF5">
        <w:rPr>
          <w:sz w:val="24"/>
        </w:rPr>
        <w:t>e</w:t>
      </w:r>
      <w:r w:rsidR="00AE4870">
        <w:rPr>
          <w:sz w:val="24"/>
        </w:rPr>
        <w:t>n</w:t>
      </w:r>
      <w:r w:rsidR="00D64BF5">
        <w:rPr>
          <w:sz w:val="24"/>
        </w:rPr>
        <w:t xml:space="preserve"> wie nicht abgegebene Aufgaben</w:t>
      </w:r>
      <w:r w:rsidR="00406E9C">
        <w:rPr>
          <w:sz w:val="24"/>
        </w:rPr>
        <w:t xml:space="preserve"> bewertet</w:t>
      </w:r>
      <w:r w:rsidR="00D64BF5">
        <w:rPr>
          <w:sz w:val="24"/>
        </w:rPr>
        <w:t xml:space="preserve">. </w:t>
      </w:r>
      <w:r w:rsidR="00AE4870">
        <w:rPr>
          <w:sz w:val="24"/>
        </w:rPr>
        <w:t>Wenn ein Beispiel durch den Schüler nicht vollständig gelöst werden kann muss</w:t>
      </w:r>
      <w:r w:rsidR="00D64BF5">
        <w:rPr>
          <w:sz w:val="24"/>
        </w:rPr>
        <w:t xml:space="preserve"> </w:t>
      </w:r>
      <w:r w:rsidR="00FE757D">
        <w:rPr>
          <w:sz w:val="24"/>
        </w:rPr>
        <w:t>zumindest ein Lösungsversuch</w:t>
      </w:r>
      <w:r w:rsidR="00663000">
        <w:rPr>
          <w:sz w:val="24"/>
        </w:rPr>
        <w:t xml:space="preserve"> bzw. Lösungsansatz </w:t>
      </w:r>
      <w:r w:rsidR="00AE4870">
        <w:rPr>
          <w:sz w:val="24"/>
        </w:rPr>
        <w:t>abgegeben werden</w:t>
      </w:r>
      <w:r w:rsidR="00FE757D">
        <w:rPr>
          <w:sz w:val="24"/>
        </w:rPr>
        <w:t>.</w:t>
      </w:r>
    </w:p>
    <w:p w14:paraId="048C7245" w14:textId="70C7E9A0" w:rsidR="009734BC" w:rsidRDefault="009734BC" w:rsidP="00104F30">
      <w:pPr>
        <w:spacing w:after="0" w:line="240" w:lineRule="auto"/>
        <w:rPr>
          <w:sz w:val="24"/>
        </w:rPr>
      </w:pPr>
      <w:r>
        <w:rPr>
          <w:sz w:val="24"/>
        </w:rPr>
        <w:t xml:space="preserve">Programmieren lernt man durch „Üben“. Der Schüler muss daher </w:t>
      </w:r>
      <w:r w:rsidRPr="009734BC">
        <w:rPr>
          <w:b/>
          <w:sz w:val="24"/>
        </w:rPr>
        <w:t>alle</w:t>
      </w:r>
      <w:r>
        <w:rPr>
          <w:sz w:val="24"/>
        </w:rPr>
        <w:t xml:space="preserve"> Übungen abgeben, ohne Ausnahme</w:t>
      </w:r>
      <w:r w:rsidR="00F07A5B">
        <w:rPr>
          <w:sz w:val="24"/>
        </w:rPr>
        <w:t xml:space="preserve"> (auch dann, wenn ein Schüler in der Schule nicht anwesend war).</w:t>
      </w:r>
      <w:r>
        <w:rPr>
          <w:sz w:val="24"/>
        </w:rPr>
        <w:t xml:space="preserve"> </w:t>
      </w:r>
    </w:p>
    <w:p w14:paraId="66FDD63F" w14:textId="3A4A19C6" w:rsidR="00F5305D" w:rsidRDefault="00F5305D" w:rsidP="00104F30">
      <w:pPr>
        <w:spacing w:after="0" w:line="240" w:lineRule="auto"/>
        <w:rPr>
          <w:sz w:val="24"/>
        </w:rPr>
      </w:pPr>
      <w:r>
        <w:rPr>
          <w:sz w:val="24"/>
        </w:rPr>
        <w:t xml:space="preserve">Kopierte Lösungen werden als „Nicht abgegeben“ bewertet </w:t>
      </w:r>
      <w:r w:rsidR="00787F40">
        <w:rPr>
          <w:sz w:val="24"/>
        </w:rPr>
        <w:t>(</w:t>
      </w:r>
      <w:r>
        <w:rPr>
          <w:sz w:val="24"/>
        </w:rPr>
        <w:t xml:space="preserve">für </w:t>
      </w:r>
      <w:r w:rsidR="00787F40">
        <w:rPr>
          <w:sz w:val="24"/>
        </w:rPr>
        <w:t xml:space="preserve">alle </w:t>
      </w:r>
      <w:r>
        <w:rPr>
          <w:sz w:val="24"/>
        </w:rPr>
        <w:t>Schüler</w:t>
      </w:r>
      <w:r w:rsidR="00787F40">
        <w:rPr>
          <w:sz w:val="24"/>
        </w:rPr>
        <w:t xml:space="preserve"> deren Lösungen gleich sind).</w:t>
      </w:r>
    </w:p>
    <w:p w14:paraId="081FA788" w14:textId="416ABAC9" w:rsidR="00877758" w:rsidRDefault="00877758" w:rsidP="00104F30">
      <w:pPr>
        <w:spacing w:after="0" w:line="240" w:lineRule="auto"/>
        <w:rPr>
          <w:sz w:val="24"/>
        </w:rPr>
      </w:pPr>
    </w:p>
    <w:p w14:paraId="368C9B92" w14:textId="7D5F5A3F" w:rsidR="00877758" w:rsidRDefault="00877758" w:rsidP="00104F30">
      <w:pPr>
        <w:spacing w:after="0" w:line="240" w:lineRule="auto"/>
        <w:rPr>
          <w:sz w:val="24"/>
        </w:rPr>
      </w:pPr>
      <w:r>
        <w:rPr>
          <w:sz w:val="24"/>
        </w:rPr>
        <w:t xml:space="preserve">Um den Schülern die Einordnung ihrer Leistungen zu </w:t>
      </w:r>
      <w:r w:rsidR="00B00B1B">
        <w:rPr>
          <w:sz w:val="24"/>
        </w:rPr>
        <w:t>erleichtern</w:t>
      </w:r>
      <w:r>
        <w:rPr>
          <w:sz w:val="24"/>
        </w:rPr>
        <w:t xml:space="preserve"> </w:t>
      </w:r>
      <w:r w:rsidR="00EA09A5">
        <w:rPr>
          <w:sz w:val="24"/>
        </w:rPr>
        <w:t xml:space="preserve">werden </w:t>
      </w:r>
      <w:r w:rsidR="00B00B1B">
        <w:rPr>
          <w:sz w:val="24"/>
        </w:rPr>
        <w:t>„Punkte“ (</w:t>
      </w:r>
      <w:r w:rsidR="00BA51FF">
        <w:rPr>
          <w:sz w:val="24"/>
        </w:rPr>
        <w:t>X</w:t>
      </w:r>
      <w:r w:rsidR="000071B2">
        <w:rPr>
          <w:sz w:val="24"/>
        </w:rPr>
        <w:t xml:space="preserve"> erreicht von </w:t>
      </w:r>
      <w:r w:rsidR="00BA51FF">
        <w:rPr>
          <w:sz w:val="24"/>
        </w:rPr>
        <w:t>Y</w:t>
      </w:r>
      <w:r w:rsidR="000071B2">
        <w:rPr>
          <w:sz w:val="24"/>
        </w:rPr>
        <w:t xml:space="preserve"> möglichen</w:t>
      </w:r>
      <w:r w:rsidR="00B00B1B">
        <w:rPr>
          <w:sz w:val="24"/>
        </w:rPr>
        <w:t>) vergeben. Die</w:t>
      </w:r>
      <w:r w:rsidR="00AF2E50">
        <w:rPr>
          <w:sz w:val="24"/>
        </w:rPr>
        <w:t xml:space="preserve"> eigentliche</w:t>
      </w:r>
      <w:r w:rsidR="00B00B1B">
        <w:rPr>
          <w:sz w:val="24"/>
        </w:rPr>
        <w:t xml:space="preserve"> Beurteilung erfolgt natürlich </w:t>
      </w:r>
      <w:r w:rsidR="00167225">
        <w:rPr>
          <w:sz w:val="24"/>
        </w:rPr>
        <w:t>gemäß Leistungsbeurteilungsverordnung</w:t>
      </w:r>
      <w:r w:rsidR="00F335D9">
        <w:rPr>
          <w:sz w:val="24"/>
        </w:rPr>
        <w:t xml:space="preserve"> </w:t>
      </w:r>
      <w:r w:rsidR="004F6248">
        <w:rPr>
          <w:sz w:val="24"/>
        </w:rPr>
        <w:t>(</w:t>
      </w:r>
      <w:r w:rsidR="00A70DE6">
        <w:rPr>
          <w:sz w:val="24"/>
        </w:rPr>
        <w:t>durch eine pädagogische Einschätzung</w:t>
      </w:r>
      <w:r w:rsidR="00866DCD">
        <w:rPr>
          <w:sz w:val="24"/>
        </w:rPr>
        <w:t>,</w:t>
      </w:r>
      <w:r w:rsidR="00A70DE6">
        <w:rPr>
          <w:sz w:val="24"/>
        </w:rPr>
        <w:t xml:space="preserve"> </w:t>
      </w:r>
      <w:r w:rsidR="001671DE">
        <w:rPr>
          <w:sz w:val="24"/>
        </w:rPr>
        <w:t>in Abstimmung mit den Begleitlehrern</w:t>
      </w:r>
      <w:r w:rsidR="00866DCD">
        <w:rPr>
          <w:sz w:val="24"/>
        </w:rPr>
        <w:t>,</w:t>
      </w:r>
      <w:r w:rsidR="001671DE">
        <w:rPr>
          <w:sz w:val="24"/>
        </w:rPr>
        <w:t xml:space="preserve"> </w:t>
      </w:r>
      <w:r w:rsidR="00A70DE6">
        <w:rPr>
          <w:sz w:val="24"/>
        </w:rPr>
        <w:t xml:space="preserve">auf Basis </w:t>
      </w:r>
      <w:r w:rsidR="00866DCD">
        <w:rPr>
          <w:sz w:val="24"/>
        </w:rPr>
        <w:t>unserer</w:t>
      </w:r>
      <w:r w:rsidR="00A70DE6">
        <w:rPr>
          <w:sz w:val="24"/>
        </w:rPr>
        <w:t xml:space="preserve"> Aufzeichnungen</w:t>
      </w:r>
      <w:r w:rsidR="007A19A0">
        <w:rPr>
          <w:sz w:val="24"/>
        </w:rPr>
        <w:t xml:space="preserve"> sowie dem Erfüllungsgrad der wesentlichen Kompetenzen</w:t>
      </w:r>
      <w:r w:rsidR="004F6248">
        <w:rPr>
          <w:sz w:val="24"/>
        </w:rPr>
        <w:t>)</w:t>
      </w:r>
      <w:r w:rsidR="00A70DE6">
        <w:rPr>
          <w:sz w:val="24"/>
        </w:rPr>
        <w:t xml:space="preserve"> </w:t>
      </w:r>
      <w:r w:rsidR="004538D1">
        <w:rPr>
          <w:sz w:val="24"/>
        </w:rPr>
        <w:t>und</w:t>
      </w:r>
      <w:r w:rsidR="00A70DE6">
        <w:rPr>
          <w:sz w:val="24"/>
        </w:rPr>
        <w:t xml:space="preserve"> nicht durch</w:t>
      </w:r>
      <w:r w:rsidR="007F6B8C">
        <w:rPr>
          <w:sz w:val="24"/>
        </w:rPr>
        <w:t xml:space="preserve"> </w:t>
      </w:r>
      <w:r w:rsidR="00A70DE6">
        <w:rPr>
          <w:sz w:val="24"/>
        </w:rPr>
        <w:t>ein</w:t>
      </w:r>
      <w:r w:rsidR="007F6B8C">
        <w:rPr>
          <w:sz w:val="24"/>
        </w:rPr>
        <w:t>e</w:t>
      </w:r>
      <w:r w:rsidR="00A70DE6">
        <w:rPr>
          <w:sz w:val="24"/>
        </w:rPr>
        <w:t xml:space="preserve"> arithmetische</w:t>
      </w:r>
      <w:r w:rsidR="007F6B8C">
        <w:rPr>
          <w:sz w:val="24"/>
        </w:rPr>
        <w:t xml:space="preserve"> Berechnung</w:t>
      </w:r>
      <w:r w:rsidR="00A70DE6">
        <w:rPr>
          <w:sz w:val="24"/>
        </w:rPr>
        <w:t>.</w:t>
      </w:r>
    </w:p>
    <w:p w14:paraId="57A356D5" w14:textId="3046FC8D" w:rsidR="00B77622" w:rsidRDefault="00B77622" w:rsidP="00104F30">
      <w:pPr>
        <w:spacing w:after="0" w:line="240" w:lineRule="auto"/>
        <w:rPr>
          <w:sz w:val="24"/>
        </w:rPr>
      </w:pPr>
    </w:p>
    <w:p w14:paraId="2A573D91" w14:textId="77777777" w:rsidR="0033748F" w:rsidRDefault="00E4787D" w:rsidP="00104F30">
      <w:pPr>
        <w:spacing w:after="0" w:line="240" w:lineRule="auto"/>
        <w:rPr>
          <w:sz w:val="24"/>
        </w:rPr>
      </w:pPr>
      <w:r>
        <w:rPr>
          <w:sz w:val="24"/>
        </w:rPr>
        <w:t xml:space="preserve">Eine Besonderheit des Fachs Programmieren (und </w:t>
      </w:r>
      <w:r w:rsidR="0033748F">
        <w:rPr>
          <w:sz w:val="24"/>
        </w:rPr>
        <w:t xml:space="preserve">später </w:t>
      </w:r>
      <w:r>
        <w:rPr>
          <w:sz w:val="24"/>
        </w:rPr>
        <w:t xml:space="preserve">Software Engineering) ist, </w:t>
      </w:r>
      <w:proofErr w:type="gramStart"/>
      <w:r>
        <w:rPr>
          <w:sz w:val="24"/>
        </w:rPr>
        <w:t>dass</w:t>
      </w:r>
      <w:proofErr w:type="gramEnd"/>
      <w:r>
        <w:rPr>
          <w:sz w:val="24"/>
        </w:rPr>
        <w:t xml:space="preserve"> alle Inhalte aufbauend sind – von der ersten bis zur fünften Klasse.</w:t>
      </w:r>
      <w:r w:rsidR="007C7C08">
        <w:rPr>
          <w:sz w:val="24"/>
        </w:rPr>
        <w:t xml:space="preserve"> </w:t>
      </w:r>
      <w:r w:rsidR="0033748F">
        <w:rPr>
          <w:sz w:val="24"/>
        </w:rPr>
        <w:t>F</w:t>
      </w:r>
      <w:r w:rsidR="0033748F">
        <w:rPr>
          <w:sz w:val="24"/>
        </w:rPr>
        <w:t xml:space="preserve">ür die Anwendung speziellerer </w:t>
      </w:r>
      <w:r w:rsidR="0033748F">
        <w:rPr>
          <w:sz w:val="24"/>
        </w:rPr>
        <w:t xml:space="preserve">(Programmier-) </w:t>
      </w:r>
      <w:r w:rsidR="0033748F">
        <w:rPr>
          <w:sz w:val="24"/>
        </w:rPr>
        <w:t>Techniken</w:t>
      </w:r>
      <w:r w:rsidR="0033748F" w:rsidRPr="00657ED8">
        <w:rPr>
          <w:sz w:val="24"/>
        </w:rPr>
        <w:t xml:space="preserve"> </w:t>
      </w:r>
      <w:r w:rsidR="0033748F">
        <w:rPr>
          <w:sz w:val="24"/>
        </w:rPr>
        <w:t xml:space="preserve">ist es </w:t>
      </w:r>
      <w:r w:rsidR="0033748F">
        <w:rPr>
          <w:sz w:val="24"/>
        </w:rPr>
        <w:t>erforderlich</w:t>
      </w:r>
      <w:r w:rsidR="0033748F">
        <w:rPr>
          <w:sz w:val="24"/>
        </w:rPr>
        <w:t xml:space="preserve">, </w:t>
      </w:r>
      <w:r w:rsidR="007C7C08">
        <w:rPr>
          <w:sz w:val="24"/>
        </w:rPr>
        <w:t xml:space="preserve">auch frühere Lerninhalte </w:t>
      </w:r>
      <w:r w:rsidR="0033748F">
        <w:rPr>
          <w:sz w:val="24"/>
        </w:rPr>
        <w:t xml:space="preserve">zu beherrschen und diese bleiben daher </w:t>
      </w:r>
      <w:r w:rsidR="001F580F">
        <w:rPr>
          <w:sz w:val="24"/>
        </w:rPr>
        <w:t>auch prüfungsrelevant.</w:t>
      </w:r>
      <w:r w:rsidR="00EF35CF">
        <w:rPr>
          <w:sz w:val="24"/>
        </w:rPr>
        <w:t xml:space="preserve"> </w:t>
      </w:r>
    </w:p>
    <w:p w14:paraId="2E537887" w14:textId="56CFA969" w:rsidR="00B77622" w:rsidRDefault="002F0558" w:rsidP="00104F30">
      <w:pPr>
        <w:spacing w:after="0" w:line="240" w:lineRule="auto"/>
        <w:rPr>
          <w:sz w:val="24"/>
        </w:rPr>
      </w:pPr>
      <w:r>
        <w:rPr>
          <w:sz w:val="24"/>
        </w:rPr>
        <w:t xml:space="preserve">Die Lernkurve startet </w:t>
      </w:r>
      <w:r w:rsidR="009E0B44">
        <w:rPr>
          <w:sz w:val="24"/>
        </w:rPr>
        <w:t>flach,</w:t>
      </w:r>
      <w:r>
        <w:rPr>
          <w:sz w:val="24"/>
        </w:rPr>
        <w:t xml:space="preserve"> um alle auf </w:t>
      </w:r>
      <w:r w:rsidR="008C24C6">
        <w:rPr>
          <w:sz w:val="24"/>
        </w:rPr>
        <w:t>denselben</w:t>
      </w:r>
      <w:r>
        <w:rPr>
          <w:sz w:val="24"/>
        </w:rPr>
        <w:t xml:space="preserve"> Stand zu bringen</w:t>
      </w:r>
      <w:r w:rsidR="0033748F">
        <w:rPr>
          <w:sz w:val="24"/>
        </w:rPr>
        <w:t>.</w:t>
      </w:r>
      <w:r>
        <w:rPr>
          <w:sz w:val="24"/>
        </w:rPr>
        <w:t xml:space="preserve"> </w:t>
      </w:r>
      <w:r w:rsidR="0033748F">
        <w:rPr>
          <w:sz w:val="24"/>
        </w:rPr>
        <w:t xml:space="preserve">Sie </w:t>
      </w:r>
      <w:r>
        <w:rPr>
          <w:sz w:val="24"/>
        </w:rPr>
        <w:t xml:space="preserve">steigt jedoch </w:t>
      </w:r>
      <w:r w:rsidR="0033748F">
        <w:rPr>
          <w:sz w:val="24"/>
        </w:rPr>
        <w:t xml:space="preserve">anschließend </w:t>
      </w:r>
      <w:r>
        <w:rPr>
          <w:sz w:val="24"/>
        </w:rPr>
        <w:t>steil an.</w:t>
      </w:r>
      <w:r w:rsidR="003D66F1">
        <w:rPr>
          <w:sz w:val="24"/>
        </w:rPr>
        <w:t xml:space="preserve"> </w:t>
      </w:r>
      <w:r w:rsidR="0033748F">
        <w:rPr>
          <w:sz w:val="24"/>
        </w:rPr>
        <w:t>F</w:t>
      </w:r>
      <w:r w:rsidR="0033748F">
        <w:rPr>
          <w:sz w:val="24"/>
        </w:rPr>
        <w:t>ür den Schüler</w:t>
      </w:r>
      <w:r w:rsidR="0033748F">
        <w:rPr>
          <w:sz w:val="24"/>
        </w:rPr>
        <w:t xml:space="preserve"> ist b</w:t>
      </w:r>
      <w:r w:rsidR="003D66F1">
        <w:rPr>
          <w:sz w:val="24"/>
        </w:rPr>
        <w:t>ei fehlendem Verständnis</w:t>
      </w:r>
      <w:r w:rsidR="0033748F">
        <w:rPr>
          <w:sz w:val="24"/>
        </w:rPr>
        <w:t xml:space="preserve">/Können </w:t>
      </w:r>
      <w:r w:rsidR="00702228">
        <w:rPr>
          <w:sz w:val="24"/>
        </w:rPr>
        <w:t>„</w:t>
      </w:r>
      <w:r w:rsidR="00957C70">
        <w:rPr>
          <w:sz w:val="24"/>
        </w:rPr>
        <w:t>Milde</w:t>
      </w:r>
      <w:r w:rsidR="00702228">
        <w:rPr>
          <w:sz w:val="24"/>
        </w:rPr>
        <w:t xml:space="preserve">“ </w:t>
      </w:r>
      <w:r w:rsidR="005F7DBB" w:rsidRPr="005F7DBB">
        <w:rPr>
          <w:b/>
          <w:bCs/>
          <w:sz w:val="24"/>
        </w:rPr>
        <w:t>nicht</w:t>
      </w:r>
      <w:r w:rsidR="005F7DBB">
        <w:rPr>
          <w:sz w:val="24"/>
        </w:rPr>
        <w:t xml:space="preserve"> </w:t>
      </w:r>
      <w:r w:rsidR="00397FF3">
        <w:rPr>
          <w:sz w:val="24"/>
        </w:rPr>
        <w:t>von</w:t>
      </w:r>
      <w:r w:rsidR="005F7DBB">
        <w:rPr>
          <w:sz w:val="24"/>
        </w:rPr>
        <w:t xml:space="preserve"> Vorteil. I</w:t>
      </w:r>
      <w:r w:rsidR="0033748F">
        <w:rPr>
          <w:sz w:val="24"/>
        </w:rPr>
        <w:t>n den</w:t>
      </w:r>
      <w:r w:rsidR="005F7DBB">
        <w:rPr>
          <w:sz w:val="24"/>
        </w:rPr>
        <w:t xml:space="preserve"> folgenden Jahr</w:t>
      </w:r>
      <w:r w:rsidR="0033748F">
        <w:rPr>
          <w:sz w:val="24"/>
        </w:rPr>
        <w:t>en</w:t>
      </w:r>
      <w:r w:rsidR="005F7DBB">
        <w:rPr>
          <w:sz w:val="24"/>
        </w:rPr>
        <w:t xml:space="preserve"> werden die Anforderungen schnell komplexer und bauen auf</w:t>
      </w:r>
      <w:r w:rsidR="007F3449">
        <w:rPr>
          <w:sz w:val="24"/>
        </w:rPr>
        <w:t xml:space="preserve"> ebendiesen</w:t>
      </w:r>
      <w:r w:rsidR="005F7DBB">
        <w:rPr>
          <w:sz w:val="24"/>
        </w:rPr>
        <w:t xml:space="preserve"> Grundlagen auf. </w:t>
      </w:r>
      <w:r w:rsidR="005A4256">
        <w:rPr>
          <w:sz w:val="24"/>
        </w:rPr>
        <w:t>W</w:t>
      </w:r>
      <w:r w:rsidR="00394A77">
        <w:rPr>
          <w:sz w:val="24"/>
        </w:rPr>
        <w:t xml:space="preserve">enn </w:t>
      </w:r>
      <w:r w:rsidR="007F3449">
        <w:rPr>
          <w:sz w:val="24"/>
        </w:rPr>
        <w:t>frühere Lehrinhalte nicht solide beherrscht werden</w:t>
      </w:r>
      <w:r w:rsidR="005F7DBB">
        <w:rPr>
          <w:sz w:val="24"/>
        </w:rPr>
        <w:t xml:space="preserve"> </w:t>
      </w:r>
      <w:r w:rsidR="005A4256">
        <w:rPr>
          <w:sz w:val="24"/>
        </w:rPr>
        <w:t>kämpft ein Schüler mit schlechten Noten.</w:t>
      </w:r>
      <w:r w:rsidR="00CC083B">
        <w:rPr>
          <w:sz w:val="24"/>
        </w:rPr>
        <w:t xml:space="preserve"> </w:t>
      </w:r>
      <w:r w:rsidR="005A4256">
        <w:rPr>
          <w:sz w:val="24"/>
        </w:rPr>
        <w:t>E</w:t>
      </w:r>
      <w:r w:rsidR="00CC083B">
        <w:rPr>
          <w:sz w:val="24"/>
        </w:rPr>
        <w:t xml:space="preserve">in Aufholen des Versäumten </w:t>
      </w:r>
      <w:r w:rsidR="005A4256">
        <w:rPr>
          <w:sz w:val="24"/>
        </w:rPr>
        <w:t>ist sehr schwierig</w:t>
      </w:r>
      <w:r w:rsidR="005F7DBB">
        <w:rPr>
          <w:sz w:val="24"/>
        </w:rPr>
        <w:t>.</w:t>
      </w:r>
      <w:r w:rsidR="00CC083B">
        <w:rPr>
          <w:sz w:val="24"/>
        </w:rPr>
        <w:t xml:space="preserve"> </w:t>
      </w:r>
      <w:r w:rsidR="005A4256">
        <w:rPr>
          <w:sz w:val="24"/>
        </w:rPr>
        <w:br/>
      </w:r>
      <w:r w:rsidR="00AA0153">
        <w:rPr>
          <w:sz w:val="24"/>
        </w:rPr>
        <w:t>Programmieren besteht aus Pflicht (dem Handwerk) und Kür (dem Gefühl für solide Architektur).</w:t>
      </w:r>
      <w:r w:rsidR="00A07D87">
        <w:rPr>
          <w:sz w:val="24"/>
        </w:rPr>
        <w:t xml:space="preserve"> Zumindest den ersten Teil </w:t>
      </w:r>
      <w:r w:rsidR="00A07D87" w:rsidRPr="00A07D87">
        <w:rPr>
          <w:b/>
          <w:bCs/>
          <w:sz w:val="24"/>
        </w:rPr>
        <w:t xml:space="preserve">kann </w:t>
      </w:r>
      <w:r w:rsidR="00A07D87" w:rsidRPr="00A07D87">
        <w:rPr>
          <w:sz w:val="24"/>
        </w:rPr>
        <w:t>jeder der</w:t>
      </w:r>
      <w:r w:rsidR="00A07D87" w:rsidRPr="00A07D87">
        <w:rPr>
          <w:b/>
          <w:bCs/>
          <w:sz w:val="24"/>
        </w:rPr>
        <w:t xml:space="preserve"> will</w:t>
      </w:r>
      <w:r w:rsidR="00A07D87">
        <w:rPr>
          <w:sz w:val="24"/>
        </w:rPr>
        <w:t xml:space="preserve"> erlernen</w:t>
      </w:r>
      <w:r w:rsidR="00F05E1F">
        <w:rPr>
          <w:sz w:val="24"/>
        </w:rPr>
        <w:t>, aber es erfordert Fleiß</w:t>
      </w:r>
      <w:r w:rsidR="00A07D87">
        <w:rPr>
          <w:sz w:val="24"/>
        </w:rPr>
        <w:t xml:space="preserve">. Ich </w:t>
      </w:r>
      <w:r w:rsidR="00F05E1F">
        <w:rPr>
          <w:sz w:val="24"/>
        </w:rPr>
        <w:t>ersuche Sie</w:t>
      </w:r>
      <w:r w:rsidR="005C44B3">
        <w:rPr>
          <w:sz w:val="24"/>
        </w:rPr>
        <w:t xml:space="preserve"> daher</w:t>
      </w:r>
      <w:r w:rsidR="00F05E1F">
        <w:rPr>
          <w:sz w:val="24"/>
        </w:rPr>
        <w:t xml:space="preserve"> mi</w:t>
      </w:r>
      <w:r w:rsidR="003F609D">
        <w:rPr>
          <w:sz w:val="24"/>
        </w:rPr>
        <w:t>t mir gemeinsam, durch moralische Unterstützung</w:t>
      </w:r>
      <w:r w:rsidR="002A3DD7">
        <w:rPr>
          <w:sz w:val="24"/>
        </w:rPr>
        <w:t xml:space="preserve"> &amp; Motivation</w:t>
      </w:r>
      <w:r w:rsidR="003F609D">
        <w:rPr>
          <w:sz w:val="24"/>
        </w:rPr>
        <w:t xml:space="preserve"> der Schüler, </w:t>
      </w:r>
      <w:r w:rsidR="006C4571">
        <w:rPr>
          <w:sz w:val="24"/>
        </w:rPr>
        <w:t>auf dieses Ziel hinzuarbeiten.</w:t>
      </w:r>
    </w:p>
    <w:p w14:paraId="2C0D7B8E" w14:textId="1C49C351" w:rsidR="009554D5" w:rsidRDefault="009554D5" w:rsidP="00104F30">
      <w:pPr>
        <w:spacing w:after="0" w:line="240" w:lineRule="auto"/>
        <w:rPr>
          <w:sz w:val="24"/>
        </w:rPr>
      </w:pPr>
    </w:p>
    <w:p w14:paraId="4BB8C007" w14:textId="45993F70" w:rsidR="00413FE5" w:rsidRDefault="0057772C" w:rsidP="00413FE5">
      <w:pPr>
        <w:spacing w:after="0" w:line="240" w:lineRule="auto"/>
        <w:rPr>
          <w:sz w:val="24"/>
        </w:rPr>
      </w:pPr>
      <w:r>
        <w:rPr>
          <w:sz w:val="24"/>
        </w:rPr>
        <w:t>Beste Grüße</w:t>
      </w:r>
      <w:r w:rsidR="00896A38">
        <w:rPr>
          <w:sz w:val="24"/>
        </w:rPr>
        <w:t>,</w:t>
      </w:r>
    </w:p>
    <w:p w14:paraId="0BC3C056" w14:textId="6FB662A2" w:rsidR="00047E27" w:rsidRDefault="00047E27" w:rsidP="00413FE5">
      <w:pPr>
        <w:spacing w:after="0" w:line="240" w:lineRule="auto"/>
        <w:rPr>
          <w:sz w:val="24"/>
        </w:rPr>
      </w:pPr>
    </w:p>
    <w:p w14:paraId="682B3B75" w14:textId="77777777" w:rsidR="00986D26" w:rsidRDefault="00986D26" w:rsidP="00413FE5">
      <w:pPr>
        <w:spacing w:after="0" w:line="240" w:lineRule="auto"/>
        <w:rPr>
          <w:sz w:val="24"/>
        </w:rPr>
      </w:pPr>
    </w:p>
    <w:p w14:paraId="5F09A4DC" w14:textId="147546F5" w:rsidR="00413FE5" w:rsidRDefault="00413FE5" w:rsidP="0057772C">
      <w:pPr>
        <w:jc w:val="center"/>
      </w:pPr>
    </w:p>
    <w:p w14:paraId="513287BB" w14:textId="655FB2E1" w:rsidR="00AE6814" w:rsidRPr="00413FE5" w:rsidRDefault="00787F40" w:rsidP="00AE6814">
      <w:pPr>
        <w:spacing w:after="0" w:line="240" w:lineRule="auto"/>
        <w:rPr>
          <w:sz w:val="24"/>
        </w:rPr>
      </w:pPr>
      <w:r>
        <w:rPr>
          <w:sz w:val="24"/>
        </w:rPr>
        <w:t>Herbert Aitenbichler</w:t>
      </w:r>
    </w:p>
    <w:p w14:paraId="4F8E57F6" w14:textId="42069B84" w:rsidR="00BC3DF8" w:rsidRDefault="00BC3DF8" w:rsidP="00BC3DF8">
      <w:pPr>
        <w:pBdr>
          <w:bottom w:val="single" w:sz="6" w:space="1" w:color="auto"/>
        </w:pBdr>
        <w:spacing w:after="0" w:line="240" w:lineRule="auto"/>
        <w:rPr>
          <w:sz w:val="24"/>
        </w:rPr>
      </w:pPr>
    </w:p>
    <w:p w14:paraId="559097BC" w14:textId="1EFE9E16" w:rsidR="00BC3DF8" w:rsidRDefault="0057772C" w:rsidP="00BC3DF8">
      <w:pPr>
        <w:spacing w:after="0" w:line="240" w:lineRule="auto"/>
        <w:rPr>
          <w:sz w:val="24"/>
        </w:rPr>
      </w:pPr>
      <w:r>
        <w:rPr>
          <w:sz w:val="24"/>
        </w:rPr>
        <w:br/>
      </w:r>
      <w:r w:rsidR="00BC3DF8">
        <w:rPr>
          <w:sz w:val="24"/>
        </w:rPr>
        <w:t xml:space="preserve">Informationen zum Fach </w:t>
      </w:r>
      <w:r w:rsidR="00234B87">
        <w:rPr>
          <w:sz w:val="24"/>
        </w:rPr>
        <w:t>„</w:t>
      </w:r>
      <w:r w:rsidR="00BC3DF8">
        <w:rPr>
          <w:sz w:val="24"/>
        </w:rPr>
        <w:t>Programmieren</w:t>
      </w:r>
      <w:r w:rsidR="00234B87">
        <w:rPr>
          <w:sz w:val="24"/>
        </w:rPr>
        <w:t>“</w:t>
      </w:r>
      <w:r w:rsidR="00BC3DF8">
        <w:rPr>
          <w:sz w:val="24"/>
        </w:rPr>
        <w:t xml:space="preserve"> erhalten</w:t>
      </w:r>
      <w:r w:rsidR="00234B87">
        <w:rPr>
          <w:sz w:val="24"/>
        </w:rPr>
        <w:t xml:space="preserve"> &amp; gelesen:</w:t>
      </w:r>
    </w:p>
    <w:p w14:paraId="71315037" w14:textId="77777777" w:rsidR="00A51E1F" w:rsidRDefault="00A51E1F" w:rsidP="00BC3DF8">
      <w:pPr>
        <w:spacing w:after="0" w:line="240" w:lineRule="auto"/>
        <w:rPr>
          <w:sz w:val="24"/>
        </w:rPr>
      </w:pPr>
    </w:p>
    <w:p w14:paraId="616D62E3" w14:textId="182E0449" w:rsidR="00234B87" w:rsidRDefault="00A51E1F" w:rsidP="00BC3DF8">
      <w:pPr>
        <w:spacing w:after="0" w:line="240" w:lineRule="auto"/>
        <w:rPr>
          <w:sz w:val="24"/>
        </w:rPr>
      </w:pPr>
      <w:r>
        <w:rPr>
          <w:sz w:val="24"/>
        </w:rPr>
        <w:t>Schüler: _____________________</w:t>
      </w:r>
      <w:r w:rsidR="00234B87">
        <w:rPr>
          <w:sz w:val="24"/>
        </w:rPr>
        <w:t>_________</w:t>
      </w:r>
    </w:p>
    <w:p w14:paraId="1234D356" w14:textId="0F9C5386" w:rsidR="00A51E1F" w:rsidRDefault="00A51E1F" w:rsidP="00BC3DF8">
      <w:pPr>
        <w:spacing w:after="0" w:line="240" w:lineRule="auto"/>
        <w:rPr>
          <w:sz w:val="24"/>
        </w:rPr>
      </w:pPr>
    </w:p>
    <w:p w14:paraId="7B3D07E1" w14:textId="65BFE6ED" w:rsidR="00A51E1F" w:rsidRDefault="00234B87" w:rsidP="00234B87">
      <w:pPr>
        <w:spacing w:after="0" w:line="240" w:lineRule="auto"/>
        <w:jc w:val="right"/>
        <w:rPr>
          <w:sz w:val="24"/>
        </w:rPr>
      </w:pPr>
      <w:r>
        <w:rPr>
          <w:sz w:val="24"/>
        </w:rPr>
        <w:t>___________________________________</w:t>
      </w:r>
    </w:p>
    <w:p w14:paraId="3A3DDE3A" w14:textId="099E801F" w:rsidR="00F3480C" w:rsidRDefault="00A51E1F" w:rsidP="00234B87">
      <w:pPr>
        <w:spacing w:after="0" w:line="240" w:lineRule="auto"/>
        <w:jc w:val="right"/>
        <w:rPr>
          <w:sz w:val="24"/>
        </w:rPr>
      </w:pPr>
      <w:r>
        <w:rPr>
          <w:sz w:val="24"/>
        </w:rPr>
        <w:t>Unterschrift Erziehungsberechtig</w:t>
      </w:r>
      <w:r w:rsidR="00234B87">
        <w:rPr>
          <w:sz w:val="24"/>
        </w:rPr>
        <w:t>t</w:t>
      </w:r>
      <w:r>
        <w:rPr>
          <w:sz w:val="24"/>
        </w:rPr>
        <w:t>er</w:t>
      </w:r>
    </w:p>
    <w:sectPr w:rsidR="00F3480C" w:rsidSect="009F500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47" w:right="1134" w:bottom="1134" w:left="1134" w:header="22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7C2D32" w14:textId="77777777" w:rsidR="00EA2896" w:rsidRDefault="00EA2896" w:rsidP="008C034C">
      <w:r>
        <w:separator/>
      </w:r>
    </w:p>
  </w:endnote>
  <w:endnote w:type="continuationSeparator" w:id="0">
    <w:p w14:paraId="40AEFFD6" w14:textId="77777777" w:rsidR="00EA2896" w:rsidRDefault="00EA2896" w:rsidP="008C0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50CF15" w14:textId="77777777" w:rsidR="00526864" w:rsidRDefault="00197552" w:rsidP="00526864">
    <w:pPr>
      <w:pStyle w:val="Fuzeile"/>
      <w:tabs>
        <w:tab w:val="clear" w:pos="9072"/>
        <w:tab w:val="right" w:pos="9639"/>
      </w:tabs>
      <w:ind w:right="-567"/>
    </w:pPr>
    <w:r>
      <w:rPr>
        <w:noProof/>
        <w:lang w:eastAsia="de-AT"/>
      </w:rPr>
      <w:drawing>
        <wp:inline distT="0" distB="0" distL="0" distR="0" wp14:anchorId="452FF4E5" wp14:editId="5BD2D10D">
          <wp:extent cx="2247900" cy="74676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90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6E1BF" w14:textId="77777777" w:rsidR="0060559A" w:rsidRPr="00197552" w:rsidRDefault="00520086" w:rsidP="00197552">
    <w:pPr>
      <w:autoSpaceDE w:val="0"/>
      <w:autoSpaceDN w:val="0"/>
      <w:adjustRightInd w:val="0"/>
      <w:spacing w:line="276" w:lineRule="auto"/>
      <w:ind w:right="-1"/>
      <w:jc w:val="both"/>
      <w:rPr>
        <w:rFonts w:ascii="Arial" w:hAnsi="Arial" w:cs="Arial"/>
        <w:color w:val="1F1F1F"/>
        <w:sz w:val="15"/>
        <w:szCs w:val="15"/>
      </w:rPr>
    </w:pPr>
    <w:r w:rsidRPr="0056584F">
      <w:rPr>
        <w:rFonts w:ascii="Arial" w:hAnsi="Arial" w:cs="Arial"/>
        <w:b/>
        <w:bCs/>
        <w:color w:val="1F1F1F"/>
        <w:sz w:val="19"/>
        <w:szCs w:val="19"/>
      </w:rPr>
      <w:t xml:space="preserve">HTBLA Leonding </w:t>
    </w:r>
    <w:r w:rsidRPr="00197552">
      <w:rPr>
        <w:rFonts w:ascii="Arial" w:hAnsi="Arial" w:cs="Arial"/>
        <w:color w:val="1F1F1F"/>
        <w:sz w:val="19"/>
        <w:szCs w:val="15"/>
      </w:rPr>
      <w:t>| Limesstraße 12-14, 4060 Leonding | Tel.: +43 (0) 732 67 33 68-0 | Fax: +43 (0) 732 67 33 24</w:t>
    </w:r>
    <w:r w:rsidRPr="00197552">
      <w:rPr>
        <w:rFonts w:ascii="Arial" w:hAnsi="Arial" w:cs="Arial"/>
        <w:color w:val="1F1F1F"/>
        <w:sz w:val="15"/>
        <w:szCs w:val="15"/>
      </w:rPr>
      <w:t xml:space="preserve"> office@htl-leonding.ac.at | www.htl-leonding.ac.at | UID-Nr</w:t>
    </w:r>
    <w:r w:rsidR="00526864" w:rsidRPr="00197552">
      <w:rPr>
        <w:rFonts w:ascii="Arial" w:hAnsi="Arial" w:cs="Arial"/>
        <w:color w:val="1F1F1F"/>
        <w:sz w:val="15"/>
        <w:szCs w:val="15"/>
      </w:rPr>
      <w:t>.</w:t>
    </w:r>
    <w:r w:rsidRPr="00197552">
      <w:rPr>
        <w:rFonts w:ascii="Arial" w:hAnsi="Arial" w:cs="Arial"/>
        <w:color w:val="1F1F1F"/>
        <w:sz w:val="15"/>
        <w:szCs w:val="15"/>
      </w:rPr>
      <w:t>: ATU 4050 390</w:t>
    </w:r>
    <w:r w:rsidR="00CE48CC" w:rsidRPr="00197552">
      <w:rPr>
        <w:rFonts w:ascii="Arial" w:hAnsi="Arial" w:cs="Arial"/>
        <w:color w:val="1F1F1F"/>
        <w:sz w:val="15"/>
        <w:szCs w:val="15"/>
      </w:rPr>
      <w:t xml:space="preserve">5 | </w:t>
    </w:r>
    <w:proofErr w:type="spellStart"/>
    <w:r w:rsidR="00CE48CC" w:rsidRPr="00197552">
      <w:rPr>
        <w:rFonts w:ascii="Arial" w:hAnsi="Arial" w:cs="Arial"/>
        <w:color w:val="1F1F1F"/>
        <w:sz w:val="15"/>
        <w:szCs w:val="15"/>
      </w:rPr>
      <w:t>Bankverb</w:t>
    </w:r>
    <w:proofErr w:type="spellEnd"/>
    <w:r w:rsidR="00197552" w:rsidRPr="00197552">
      <w:rPr>
        <w:rFonts w:ascii="Arial" w:hAnsi="Arial" w:cs="Arial"/>
        <w:color w:val="1F1F1F"/>
        <w:sz w:val="15"/>
        <w:szCs w:val="15"/>
      </w:rPr>
      <w:t>.</w:t>
    </w:r>
    <w:r w:rsidR="00CE48CC" w:rsidRPr="00197552">
      <w:rPr>
        <w:rFonts w:ascii="Arial" w:hAnsi="Arial" w:cs="Arial"/>
        <w:color w:val="1F1F1F"/>
        <w:sz w:val="15"/>
        <w:szCs w:val="15"/>
      </w:rPr>
      <w:t>:</w:t>
    </w:r>
    <w:r w:rsidRPr="00197552">
      <w:rPr>
        <w:rFonts w:ascii="Arial" w:hAnsi="Arial" w:cs="Arial"/>
        <w:color w:val="1F1F1F"/>
        <w:sz w:val="15"/>
        <w:szCs w:val="15"/>
      </w:rPr>
      <w:t xml:space="preserve"> </w:t>
    </w:r>
    <w:r w:rsidR="00CE48CC" w:rsidRPr="00197552">
      <w:rPr>
        <w:rFonts w:ascii="Arial" w:hAnsi="Arial" w:cs="Arial"/>
        <w:color w:val="1F1F1F"/>
        <w:sz w:val="15"/>
        <w:szCs w:val="15"/>
      </w:rPr>
      <w:t>IBAN: AT10 0100 0000 0539 0478 – BIC: BUNDATWW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73F302" w14:textId="77777777" w:rsidR="00520086" w:rsidRDefault="00197552" w:rsidP="00567070">
    <w:pPr>
      <w:pStyle w:val="Fuzeile"/>
      <w:tabs>
        <w:tab w:val="clear" w:pos="9072"/>
        <w:tab w:val="right" w:pos="9639"/>
      </w:tabs>
      <w:ind w:left="-284" w:right="-567"/>
    </w:pPr>
    <w:r>
      <w:rPr>
        <w:noProof/>
        <w:lang w:eastAsia="de-AT"/>
      </w:rPr>
      <w:drawing>
        <wp:inline distT="0" distB="0" distL="0" distR="0" wp14:anchorId="2FADFC3B" wp14:editId="40B24331">
          <wp:extent cx="2766060" cy="647700"/>
          <wp:effectExtent l="0" t="0" r="0" b="0"/>
          <wp:docPr id="2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606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3E7BF3" w14:textId="77777777" w:rsidR="00520086" w:rsidRDefault="00520086" w:rsidP="0056584F">
    <w:pPr>
      <w:autoSpaceDE w:val="0"/>
      <w:autoSpaceDN w:val="0"/>
      <w:adjustRightInd w:val="0"/>
    </w:pPr>
  </w:p>
  <w:p w14:paraId="29260C98" w14:textId="77777777" w:rsidR="00520086" w:rsidRPr="00520086" w:rsidRDefault="00520086" w:rsidP="0056584F">
    <w:pPr>
      <w:autoSpaceDE w:val="0"/>
      <w:autoSpaceDN w:val="0"/>
      <w:adjustRightInd w:val="0"/>
      <w:spacing w:line="276" w:lineRule="auto"/>
      <w:ind w:left="-284" w:right="-284"/>
      <w:jc w:val="both"/>
      <w:rPr>
        <w:rFonts w:ascii="Arial" w:hAnsi="Arial" w:cs="Arial"/>
        <w:color w:val="1F1F1F"/>
        <w:sz w:val="19"/>
        <w:szCs w:val="19"/>
        <w:lang w:val="es-ES"/>
      </w:rPr>
    </w:pPr>
    <w:r w:rsidRPr="00520086">
      <w:rPr>
        <w:rFonts w:ascii="Arial" w:hAnsi="Arial" w:cs="Arial"/>
        <w:b/>
        <w:bCs/>
        <w:color w:val="1F1F1F"/>
        <w:sz w:val="19"/>
        <w:szCs w:val="19"/>
        <w:lang w:val="es-ES"/>
      </w:rPr>
      <w:t xml:space="preserve">HTBLA Leonding </w:t>
    </w:r>
    <w:r w:rsidRPr="00520086">
      <w:rPr>
        <w:rFonts w:ascii="Arial" w:hAnsi="Arial" w:cs="Arial"/>
        <w:color w:val="1F1F1F"/>
        <w:sz w:val="19"/>
        <w:szCs w:val="19"/>
        <w:lang w:val="es-ES"/>
      </w:rPr>
      <w:t>| Limesstraße 12-14, 4060 Leonding | Tel.: +43 (0) 732 67 33 68-0 | Fax: +43 (0) 732 67 33 24</w:t>
    </w:r>
  </w:p>
  <w:p w14:paraId="33BDEB9A" w14:textId="77777777" w:rsidR="00520086" w:rsidRPr="00E374C9" w:rsidRDefault="00520086" w:rsidP="0056584F">
    <w:pPr>
      <w:pStyle w:val="Fuzeile"/>
      <w:tabs>
        <w:tab w:val="clear" w:pos="9072"/>
        <w:tab w:val="right" w:pos="9639"/>
      </w:tabs>
      <w:spacing w:line="276" w:lineRule="auto"/>
      <w:ind w:left="-284" w:right="-284"/>
      <w:jc w:val="both"/>
      <w:rPr>
        <w:rFonts w:ascii="Arial" w:hAnsi="Arial" w:cs="Arial"/>
        <w:sz w:val="19"/>
        <w:szCs w:val="19"/>
        <w:lang w:val="es-ES"/>
      </w:rPr>
    </w:pPr>
    <w:r w:rsidRPr="00E374C9">
      <w:rPr>
        <w:rFonts w:ascii="Arial" w:hAnsi="Arial" w:cs="Arial"/>
        <w:color w:val="1F1F1F"/>
        <w:sz w:val="19"/>
        <w:szCs w:val="19"/>
        <w:lang w:val="es-ES"/>
      </w:rPr>
      <w:t>office@htl-leonding.ac.at | www.htl-leonding.ac.at | UID-Nr: ATU 4050 3905 | Bankverbindung: PSK 5390.478</w:t>
    </w:r>
    <w:r w:rsidRPr="00E374C9">
      <w:rPr>
        <w:rFonts w:ascii="Arial" w:hAnsi="Arial" w:cs="Arial"/>
        <w:color w:val="1F1F1F"/>
        <w:sz w:val="19"/>
        <w:szCs w:val="19"/>
        <w:lang w:val="es-ES"/>
      </w:rPr>
      <w:b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40C24C" w14:textId="77777777" w:rsidR="00EA2896" w:rsidRDefault="00EA2896" w:rsidP="008C034C">
      <w:r>
        <w:separator/>
      </w:r>
    </w:p>
  </w:footnote>
  <w:footnote w:type="continuationSeparator" w:id="0">
    <w:p w14:paraId="552EDB63" w14:textId="77777777" w:rsidR="00EA2896" w:rsidRDefault="00EA2896" w:rsidP="008C03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5B9CC4" w14:textId="1D83583F" w:rsidR="00922891" w:rsidRPr="008C034C" w:rsidRDefault="00197552" w:rsidP="00B14523">
    <w:pPr>
      <w:pStyle w:val="Kopfzeile"/>
      <w:rPr>
        <w:lang w:val="de-DE"/>
      </w:rPr>
    </w:pPr>
    <w:r>
      <w:rPr>
        <w:noProof/>
        <w:lang w:eastAsia="de-AT"/>
      </w:rPr>
      <w:drawing>
        <wp:anchor distT="0" distB="0" distL="114300" distR="114300" simplePos="0" relativeHeight="251658240" behindDoc="0" locked="0" layoutInCell="1" allowOverlap="1" wp14:anchorId="3061586C" wp14:editId="7F3D914C">
          <wp:simplePos x="0" y="0"/>
          <wp:positionH relativeFrom="column">
            <wp:posOffset>4178546</wp:posOffset>
          </wp:positionH>
          <wp:positionV relativeFrom="paragraph">
            <wp:posOffset>107410</wp:posOffset>
          </wp:positionV>
          <wp:extent cx="1976755" cy="290830"/>
          <wp:effectExtent l="0" t="0" r="4445" b="0"/>
          <wp:wrapNone/>
          <wp:docPr id="4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6755" cy="290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FCFE0" w14:textId="77777777" w:rsidR="00520086" w:rsidRDefault="00197552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57216" behindDoc="0" locked="0" layoutInCell="1" allowOverlap="1" wp14:anchorId="41AAD416" wp14:editId="51972D34">
          <wp:simplePos x="0" y="0"/>
          <wp:positionH relativeFrom="column">
            <wp:posOffset>4110355</wp:posOffset>
          </wp:positionH>
          <wp:positionV relativeFrom="paragraph">
            <wp:posOffset>76200</wp:posOffset>
          </wp:positionV>
          <wp:extent cx="1976755" cy="290830"/>
          <wp:effectExtent l="0" t="0" r="4445" b="0"/>
          <wp:wrapNone/>
          <wp:docPr id="3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6755" cy="290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C44C9"/>
    <w:multiLevelType w:val="hybridMultilevel"/>
    <w:tmpl w:val="CA06C84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83A78"/>
    <w:multiLevelType w:val="hybridMultilevel"/>
    <w:tmpl w:val="A7E68C26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31C0E"/>
    <w:multiLevelType w:val="hybridMultilevel"/>
    <w:tmpl w:val="1B82C73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31DB4"/>
    <w:multiLevelType w:val="hybridMultilevel"/>
    <w:tmpl w:val="762AA8B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B2AD5"/>
    <w:multiLevelType w:val="multilevel"/>
    <w:tmpl w:val="A2E830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2D33F6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B66131"/>
    <w:multiLevelType w:val="hybridMultilevel"/>
    <w:tmpl w:val="B82879C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F46AD"/>
    <w:multiLevelType w:val="hybridMultilevel"/>
    <w:tmpl w:val="41802D18"/>
    <w:lvl w:ilvl="0" w:tplc="1AB4CE2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E7B94"/>
    <w:multiLevelType w:val="hybridMultilevel"/>
    <w:tmpl w:val="84B21A50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482FB7"/>
    <w:multiLevelType w:val="hybridMultilevel"/>
    <w:tmpl w:val="8C0AF9F8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A578F1"/>
    <w:multiLevelType w:val="hybridMultilevel"/>
    <w:tmpl w:val="EE804C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C6AC0"/>
    <w:multiLevelType w:val="hybridMultilevel"/>
    <w:tmpl w:val="10B8CDA0"/>
    <w:lvl w:ilvl="0" w:tplc="CFFEC6E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6"/>
  </w:num>
  <w:num w:numId="10">
    <w:abstractNumId w:val="7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8CA"/>
    <w:rsid w:val="000071B2"/>
    <w:rsid w:val="000237FB"/>
    <w:rsid w:val="0002688B"/>
    <w:rsid w:val="00032877"/>
    <w:rsid w:val="00032937"/>
    <w:rsid w:val="00047E27"/>
    <w:rsid w:val="00051ABF"/>
    <w:rsid w:val="000654BF"/>
    <w:rsid w:val="0008649F"/>
    <w:rsid w:val="000C3B32"/>
    <w:rsid w:val="000F243E"/>
    <w:rsid w:val="00104F30"/>
    <w:rsid w:val="00111082"/>
    <w:rsid w:val="00142591"/>
    <w:rsid w:val="00166752"/>
    <w:rsid w:val="001671DE"/>
    <w:rsid w:val="00167225"/>
    <w:rsid w:val="00167396"/>
    <w:rsid w:val="00183561"/>
    <w:rsid w:val="00183A05"/>
    <w:rsid w:val="00187CB2"/>
    <w:rsid w:val="001937AA"/>
    <w:rsid w:val="00197552"/>
    <w:rsid w:val="001A58CA"/>
    <w:rsid w:val="001F4F55"/>
    <w:rsid w:val="001F580F"/>
    <w:rsid w:val="001F5911"/>
    <w:rsid w:val="002004FB"/>
    <w:rsid w:val="002207E8"/>
    <w:rsid w:val="00222FEB"/>
    <w:rsid w:val="00234B87"/>
    <w:rsid w:val="002519DD"/>
    <w:rsid w:val="00261D46"/>
    <w:rsid w:val="002774FB"/>
    <w:rsid w:val="00294215"/>
    <w:rsid w:val="00296CEB"/>
    <w:rsid w:val="002A3DD7"/>
    <w:rsid w:val="002A411F"/>
    <w:rsid w:val="002B3E7A"/>
    <w:rsid w:val="002B4F0F"/>
    <w:rsid w:val="002C3F7B"/>
    <w:rsid w:val="002C69F4"/>
    <w:rsid w:val="002F0558"/>
    <w:rsid w:val="003104B4"/>
    <w:rsid w:val="0033748F"/>
    <w:rsid w:val="003374B1"/>
    <w:rsid w:val="00352B40"/>
    <w:rsid w:val="00361A02"/>
    <w:rsid w:val="00363717"/>
    <w:rsid w:val="00372CB8"/>
    <w:rsid w:val="00376C2A"/>
    <w:rsid w:val="00394A77"/>
    <w:rsid w:val="00397FF3"/>
    <w:rsid w:val="003B2057"/>
    <w:rsid w:val="003C2AF8"/>
    <w:rsid w:val="003D66F1"/>
    <w:rsid w:val="003E4976"/>
    <w:rsid w:val="003F1F5C"/>
    <w:rsid w:val="003F47E6"/>
    <w:rsid w:val="003F609D"/>
    <w:rsid w:val="00406E9C"/>
    <w:rsid w:val="00413FE5"/>
    <w:rsid w:val="00414611"/>
    <w:rsid w:val="0042104D"/>
    <w:rsid w:val="004217A7"/>
    <w:rsid w:val="00440EB4"/>
    <w:rsid w:val="00440F10"/>
    <w:rsid w:val="004538D1"/>
    <w:rsid w:val="00491074"/>
    <w:rsid w:val="004A6EE9"/>
    <w:rsid w:val="004B66DE"/>
    <w:rsid w:val="004C274E"/>
    <w:rsid w:val="004E3346"/>
    <w:rsid w:val="004F6248"/>
    <w:rsid w:val="00512EAC"/>
    <w:rsid w:val="00520086"/>
    <w:rsid w:val="00526864"/>
    <w:rsid w:val="005368AE"/>
    <w:rsid w:val="00552119"/>
    <w:rsid w:val="0056584F"/>
    <w:rsid w:val="00567070"/>
    <w:rsid w:val="00576A9E"/>
    <w:rsid w:val="0057772C"/>
    <w:rsid w:val="0059471E"/>
    <w:rsid w:val="005A4256"/>
    <w:rsid w:val="005A5DCA"/>
    <w:rsid w:val="005A7B60"/>
    <w:rsid w:val="005C44B3"/>
    <w:rsid w:val="005D337C"/>
    <w:rsid w:val="005F7DBB"/>
    <w:rsid w:val="006034A4"/>
    <w:rsid w:val="0060559A"/>
    <w:rsid w:val="006112E5"/>
    <w:rsid w:val="00616353"/>
    <w:rsid w:val="00621B82"/>
    <w:rsid w:val="006324C4"/>
    <w:rsid w:val="006547B2"/>
    <w:rsid w:val="00657ED8"/>
    <w:rsid w:val="00663000"/>
    <w:rsid w:val="00667340"/>
    <w:rsid w:val="00667B81"/>
    <w:rsid w:val="00673C6A"/>
    <w:rsid w:val="006923C2"/>
    <w:rsid w:val="006C4571"/>
    <w:rsid w:val="006D5E87"/>
    <w:rsid w:val="006E0824"/>
    <w:rsid w:val="00702228"/>
    <w:rsid w:val="0073466C"/>
    <w:rsid w:val="00737D85"/>
    <w:rsid w:val="00756119"/>
    <w:rsid w:val="00763FE6"/>
    <w:rsid w:val="00767A98"/>
    <w:rsid w:val="00770839"/>
    <w:rsid w:val="007773BF"/>
    <w:rsid w:val="00787F40"/>
    <w:rsid w:val="00795E3B"/>
    <w:rsid w:val="0079706A"/>
    <w:rsid w:val="007A19A0"/>
    <w:rsid w:val="007C041E"/>
    <w:rsid w:val="007C7C08"/>
    <w:rsid w:val="007F3449"/>
    <w:rsid w:val="007F6B8C"/>
    <w:rsid w:val="007F6F2A"/>
    <w:rsid w:val="00831714"/>
    <w:rsid w:val="00835DB6"/>
    <w:rsid w:val="00847D29"/>
    <w:rsid w:val="00866DCD"/>
    <w:rsid w:val="00877758"/>
    <w:rsid w:val="00886D6C"/>
    <w:rsid w:val="00896A38"/>
    <w:rsid w:val="008A17D9"/>
    <w:rsid w:val="008B1A7E"/>
    <w:rsid w:val="008C034C"/>
    <w:rsid w:val="008C24C6"/>
    <w:rsid w:val="008C2C12"/>
    <w:rsid w:val="008C4278"/>
    <w:rsid w:val="008D56A7"/>
    <w:rsid w:val="008D5D7B"/>
    <w:rsid w:val="00906E52"/>
    <w:rsid w:val="00907BEF"/>
    <w:rsid w:val="0091358E"/>
    <w:rsid w:val="00922891"/>
    <w:rsid w:val="00943365"/>
    <w:rsid w:val="009479BB"/>
    <w:rsid w:val="00955205"/>
    <w:rsid w:val="009554D5"/>
    <w:rsid w:val="00957C70"/>
    <w:rsid w:val="009676E3"/>
    <w:rsid w:val="009725BA"/>
    <w:rsid w:val="009734BC"/>
    <w:rsid w:val="00986D26"/>
    <w:rsid w:val="00996604"/>
    <w:rsid w:val="009A7F84"/>
    <w:rsid w:val="009B772B"/>
    <w:rsid w:val="009E0B44"/>
    <w:rsid w:val="009E26CA"/>
    <w:rsid w:val="009F2B80"/>
    <w:rsid w:val="009F5001"/>
    <w:rsid w:val="00A036E4"/>
    <w:rsid w:val="00A076D0"/>
    <w:rsid w:val="00A07D87"/>
    <w:rsid w:val="00A2662A"/>
    <w:rsid w:val="00A300C8"/>
    <w:rsid w:val="00A407E0"/>
    <w:rsid w:val="00A4147C"/>
    <w:rsid w:val="00A422E9"/>
    <w:rsid w:val="00A464C8"/>
    <w:rsid w:val="00A51E1F"/>
    <w:rsid w:val="00A70DE6"/>
    <w:rsid w:val="00A76D20"/>
    <w:rsid w:val="00A84785"/>
    <w:rsid w:val="00A925D6"/>
    <w:rsid w:val="00AA0153"/>
    <w:rsid w:val="00AC3206"/>
    <w:rsid w:val="00AE2190"/>
    <w:rsid w:val="00AE3B25"/>
    <w:rsid w:val="00AE4870"/>
    <w:rsid w:val="00AE6814"/>
    <w:rsid w:val="00AE7F33"/>
    <w:rsid w:val="00AF2E50"/>
    <w:rsid w:val="00AF51F8"/>
    <w:rsid w:val="00B00B1B"/>
    <w:rsid w:val="00B03491"/>
    <w:rsid w:val="00B06E98"/>
    <w:rsid w:val="00B14523"/>
    <w:rsid w:val="00B1756C"/>
    <w:rsid w:val="00B24676"/>
    <w:rsid w:val="00B26A40"/>
    <w:rsid w:val="00B441ED"/>
    <w:rsid w:val="00B54E1E"/>
    <w:rsid w:val="00B60422"/>
    <w:rsid w:val="00B621C2"/>
    <w:rsid w:val="00B6508A"/>
    <w:rsid w:val="00B74AB6"/>
    <w:rsid w:val="00B77622"/>
    <w:rsid w:val="00B82856"/>
    <w:rsid w:val="00B941A7"/>
    <w:rsid w:val="00BA51FF"/>
    <w:rsid w:val="00BC3DF8"/>
    <w:rsid w:val="00BD0A69"/>
    <w:rsid w:val="00BE21BC"/>
    <w:rsid w:val="00BF6CA6"/>
    <w:rsid w:val="00C048F6"/>
    <w:rsid w:val="00C06B60"/>
    <w:rsid w:val="00C17351"/>
    <w:rsid w:val="00C25B28"/>
    <w:rsid w:val="00C27A49"/>
    <w:rsid w:val="00C335DA"/>
    <w:rsid w:val="00C41BC5"/>
    <w:rsid w:val="00C574CB"/>
    <w:rsid w:val="00C61712"/>
    <w:rsid w:val="00C8620C"/>
    <w:rsid w:val="00CA23AE"/>
    <w:rsid w:val="00CA7B60"/>
    <w:rsid w:val="00CC083B"/>
    <w:rsid w:val="00CD6E74"/>
    <w:rsid w:val="00CD7EBC"/>
    <w:rsid w:val="00CE0BC7"/>
    <w:rsid w:val="00CE3580"/>
    <w:rsid w:val="00CE48CC"/>
    <w:rsid w:val="00D20CE0"/>
    <w:rsid w:val="00D20D88"/>
    <w:rsid w:val="00D20EA7"/>
    <w:rsid w:val="00D42469"/>
    <w:rsid w:val="00D42E3A"/>
    <w:rsid w:val="00D46B37"/>
    <w:rsid w:val="00D64BF5"/>
    <w:rsid w:val="00D75694"/>
    <w:rsid w:val="00D8714C"/>
    <w:rsid w:val="00D90675"/>
    <w:rsid w:val="00D9161B"/>
    <w:rsid w:val="00DA7AC2"/>
    <w:rsid w:val="00DA7F68"/>
    <w:rsid w:val="00DC5C86"/>
    <w:rsid w:val="00DE2385"/>
    <w:rsid w:val="00E07BD6"/>
    <w:rsid w:val="00E07C1D"/>
    <w:rsid w:val="00E16ABA"/>
    <w:rsid w:val="00E37261"/>
    <w:rsid w:val="00E374C9"/>
    <w:rsid w:val="00E4787D"/>
    <w:rsid w:val="00E51212"/>
    <w:rsid w:val="00E6710F"/>
    <w:rsid w:val="00E67A25"/>
    <w:rsid w:val="00E73B68"/>
    <w:rsid w:val="00E750BD"/>
    <w:rsid w:val="00E7797E"/>
    <w:rsid w:val="00EA09A5"/>
    <w:rsid w:val="00EA2896"/>
    <w:rsid w:val="00EB03C2"/>
    <w:rsid w:val="00EB0A1D"/>
    <w:rsid w:val="00EC36B6"/>
    <w:rsid w:val="00ED0206"/>
    <w:rsid w:val="00ED1D77"/>
    <w:rsid w:val="00EF35CF"/>
    <w:rsid w:val="00F05E1F"/>
    <w:rsid w:val="00F07A5B"/>
    <w:rsid w:val="00F21606"/>
    <w:rsid w:val="00F30C9B"/>
    <w:rsid w:val="00F30FE2"/>
    <w:rsid w:val="00F335D9"/>
    <w:rsid w:val="00F3480C"/>
    <w:rsid w:val="00F354F5"/>
    <w:rsid w:val="00F37D0E"/>
    <w:rsid w:val="00F5305D"/>
    <w:rsid w:val="00F631F1"/>
    <w:rsid w:val="00F653C6"/>
    <w:rsid w:val="00F83A21"/>
    <w:rsid w:val="00F96C46"/>
    <w:rsid w:val="00FB6F5C"/>
    <w:rsid w:val="00FC16FD"/>
    <w:rsid w:val="00FE496E"/>
    <w:rsid w:val="00FE757D"/>
    <w:rsid w:val="00FF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77F7BB60"/>
  <w15:docId w15:val="{07ABD058-EB06-4F81-9F13-6977080C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mbria" w:hAnsi="Calibri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A58C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111082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berschrift2">
    <w:name w:val="heading 2"/>
    <w:basedOn w:val="Standard"/>
    <w:next w:val="Standard"/>
    <w:link w:val="berschrift2Zchn"/>
    <w:qFormat/>
    <w:rsid w:val="00111082"/>
    <w:pPr>
      <w:spacing w:before="200" w:line="271" w:lineRule="auto"/>
      <w:outlineLvl w:val="1"/>
    </w:pPr>
    <w:rPr>
      <w:smallCap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111082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111082"/>
    <w:pPr>
      <w:spacing w:line="271" w:lineRule="auto"/>
      <w:outlineLvl w:val="3"/>
    </w:pPr>
    <w:rPr>
      <w:b/>
      <w:bCs/>
      <w:spacing w:val="5"/>
    </w:rPr>
  </w:style>
  <w:style w:type="paragraph" w:styleId="berschrift5">
    <w:name w:val="heading 5"/>
    <w:basedOn w:val="Standard"/>
    <w:next w:val="Standard"/>
    <w:link w:val="berschrift5Zchn"/>
    <w:qFormat/>
    <w:rsid w:val="00111082"/>
    <w:pPr>
      <w:spacing w:line="271" w:lineRule="auto"/>
      <w:outlineLvl w:val="4"/>
    </w:pPr>
    <w:rPr>
      <w:i/>
      <w:iCs/>
    </w:rPr>
  </w:style>
  <w:style w:type="paragraph" w:styleId="berschrift6">
    <w:name w:val="heading 6"/>
    <w:basedOn w:val="Standard"/>
    <w:next w:val="Standard"/>
    <w:link w:val="berschrift6Zchn"/>
    <w:qFormat/>
    <w:rsid w:val="00111082"/>
    <w:pPr>
      <w:shd w:val="clear" w:color="auto" w:fill="FFFFFF"/>
      <w:spacing w:line="271" w:lineRule="auto"/>
      <w:outlineLvl w:val="5"/>
    </w:pPr>
    <w:rPr>
      <w:b/>
      <w:bCs/>
      <w:color w:val="595959"/>
      <w:spacing w:val="5"/>
    </w:rPr>
  </w:style>
  <w:style w:type="paragraph" w:styleId="berschrift7">
    <w:name w:val="heading 7"/>
    <w:basedOn w:val="Standard"/>
    <w:next w:val="Standard"/>
    <w:link w:val="berschrift7Zchn"/>
    <w:qFormat/>
    <w:rsid w:val="00111082"/>
    <w:pPr>
      <w:outlineLvl w:val="6"/>
    </w:pPr>
    <w:rPr>
      <w:b/>
      <w:bCs/>
      <w:i/>
      <w:iCs/>
      <w:color w:val="5A5A5A"/>
      <w:sz w:val="20"/>
      <w:szCs w:val="20"/>
    </w:rPr>
  </w:style>
  <w:style w:type="paragraph" w:styleId="berschrift8">
    <w:name w:val="heading 8"/>
    <w:basedOn w:val="Standard"/>
    <w:next w:val="Standard"/>
    <w:link w:val="berschrift8Zchn"/>
    <w:qFormat/>
    <w:rsid w:val="00111082"/>
    <w:pPr>
      <w:outlineLvl w:val="7"/>
    </w:pPr>
    <w:rPr>
      <w:b/>
      <w:bCs/>
      <w:color w:val="7F7F7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qFormat/>
    <w:rsid w:val="00111082"/>
    <w:pPr>
      <w:spacing w:line="271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locked/>
    <w:rsid w:val="00111082"/>
    <w:rPr>
      <w:rFonts w:cs="Times New Roman"/>
      <w:smallCaps/>
      <w:spacing w:val="5"/>
      <w:sz w:val="36"/>
      <w:szCs w:val="36"/>
    </w:rPr>
  </w:style>
  <w:style w:type="character" w:customStyle="1" w:styleId="berschrift2Zchn">
    <w:name w:val="Überschrift 2 Zchn"/>
    <w:link w:val="berschrift2"/>
    <w:semiHidden/>
    <w:locked/>
    <w:rsid w:val="00111082"/>
    <w:rPr>
      <w:rFonts w:cs="Times New Roman"/>
      <w:smallCaps/>
      <w:sz w:val="28"/>
      <w:szCs w:val="28"/>
    </w:rPr>
  </w:style>
  <w:style w:type="character" w:customStyle="1" w:styleId="berschrift3Zchn">
    <w:name w:val="Überschrift 3 Zchn"/>
    <w:link w:val="berschrift3"/>
    <w:semiHidden/>
    <w:locked/>
    <w:rsid w:val="00111082"/>
    <w:rPr>
      <w:rFonts w:cs="Times New Roman"/>
      <w:i/>
      <w:iCs/>
      <w:smallCaps/>
      <w:spacing w:val="5"/>
      <w:sz w:val="26"/>
      <w:szCs w:val="26"/>
    </w:rPr>
  </w:style>
  <w:style w:type="character" w:customStyle="1" w:styleId="berschrift4Zchn">
    <w:name w:val="Überschrift 4 Zchn"/>
    <w:link w:val="berschrift4"/>
    <w:semiHidden/>
    <w:locked/>
    <w:rsid w:val="00111082"/>
    <w:rPr>
      <w:rFonts w:cs="Times New Roman"/>
      <w:b/>
      <w:bCs/>
      <w:spacing w:val="5"/>
      <w:sz w:val="24"/>
      <w:szCs w:val="24"/>
    </w:rPr>
  </w:style>
  <w:style w:type="character" w:customStyle="1" w:styleId="berschrift5Zchn">
    <w:name w:val="Überschrift 5 Zchn"/>
    <w:link w:val="berschrift5"/>
    <w:semiHidden/>
    <w:locked/>
    <w:rsid w:val="00111082"/>
    <w:rPr>
      <w:rFonts w:cs="Times New Roman"/>
      <w:i/>
      <w:iCs/>
      <w:sz w:val="24"/>
      <w:szCs w:val="24"/>
    </w:rPr>
  </w:style>
  <w:style w:type="character" w:customStyle="1" w:styleId="berschrift6Zchn">
    <w:name w:val="Überschrift 6 Zchn"/>
    <w:link w:val="berschrift6"/>
    <w:semiHidden/>
    <w:locked/>
    <w:rsid w:val="00111082"/>
    <w:rPr>
      <w:rFonts w:cs="Times New Roman"/>
      <w:b/>
      <w:bCs/>
      <w:color w:val="595959"/>
      <w:spacing w:val="5"/>
      <w:shd w:val="clear" w:color="auto" w:fill="FFFFFF"/>
    </w:rPr>
  </w:style>
  <w:style w:type="character" w:customStyle="1" w:styleId="berschrift7Zchn">
    <w:name w:val="Überschrift 7 Zchn"/>
    <w:link w:val="berschrift7"/>
    <w:semiHidden/>
    <w:locked/>
    <w:rsid w:val="00111082"/>
    <w:rPr>
      <w:rFonts w:cs="Times New Roman"/>
      <w:b/>
      <w:bCs/>
      <w:i/>
      <w:iCs/>
      <w:color w:val="5A5A5A"/>
      <w:sz w:val="20"/>
      <w:szCs w:val="20"/>
    </w:rPr>
  </w:style>
  <w:style w:type="character" w:customStyle="1" w:styleId="berschrift8Zchn">
    <w:name w:val="Überschrift 8 Zchn"/>
    <w:link w:val="berschrift8"/>
    <w:semiHidden/>
    <w:locked/>
    <w:rsid w:val="00111082"/>
    <w:rPr>
      <w:rFonts w:cs="Times New Roman"/>
      <w:b/>
      <w:bCs/>
      <w:color w:val="7F7F7F"/>
      <w:sz w:val="20"/>
      <w:szCs w:val="20"/>
    </w:rPr>
  </w:style>
  <w:style w:type="character" w:customStyle="1" w:styleId="berschrift9Zchn">
    <w:name w:val="Überschrift 9 Zchn"/>
    <w:link w:val="berschrift9"/>
    <w:semiHidden/>
    <w:locked/>
    <w:rsid w:val="00111082"/>
    <w:rPr>
      <w:rFonts w:cs="Times New Roman"/>
      <w:b/>
      <w:bCs/>
      <w:i/>
      <w:iCs/>
      <w:color w:val="7F7F7F"/>
      <w:sz w:val="18"/>
      <w:szCs w:val="18"/>
    </w:rPr>
  </w:style>
  <w:style w:type="paragraph" w:styleId="Titel">
    <w:name w:val="Title"/>
    <w:basedOn w:val="Standard"/>
    <w:next w:val="Standard"/>
    <w:link w:val="TitelZchn"/>
    <w:qFormat/>
    <w:rsid w:val="00111082"/>
    <w:pPr>
      <w:spacing w:after="300"/>
      <w:contextualSpacing/>
    </w:pPr>
    <w:rPr>
      <w:smallCaps/>
      <w:sz w:val="52"/>
      <w:szCs w:val="52"/>
    </w:rPr>
  </w:style>
  <w:style w:type="character" w:customStyle="1" w:styleId="TitelZchn">
    <w:name w:val="Titel Zchn"/>
    <w:link w:val="Titel"/>
    <w:locked/>
    <w:rsid w:val="00111082"/>
    <w:rPr>
      <w:rFonts w:cs="Times New Roman"/>
      <w:smallCaps/>
      <w:sz w:val="52"/>
      <w:szCs w:val="52"/>
    </w:rPr>
  </w:style>
  <w:style w:type="paragraph" w:styleId="Untertitel">
    <w:name w:val="Subtitle"/>
    <w:basedOn w:val="Standard"/>
    <w:next w:val="Standard"/>
    <w:link w:val="UntertitelZchn"/>
    <w:qFormat/>
    <w:rsid w:val="00111082"/>
    <w:rPr>
      <w:i/>
      <w:iCs/>
      <w:smallCaps/>
      <w:spacing w:val="10"/>
      <w:sz w:val="28"/>
      <w:szCs w:val="28"/>
    </w:rPr>
  </w:style>
  <w:style w:type="character" w:customStyle="1" w:styleId="UntertitelZchn">
    <w:name w:val="Untertitel Zchn"/>
    <w:link w:val="Untertitel"/>
    <w:locked/>
    <w:rsid w:val="00111082"/>
    <w:rPr>
      <w:rFonts w:cs="Times New Roman"/>
      <w:i/>
      <w:iCs/>
      <w:smallCaps/>
      <w:spacing w:val="10"/>
      <w:sz w:val="28"/>
      <w:szCs w:val="28"/>
    </w:rPr>
  </w:style>
  <w:style w:type="character" w:styleId="Fett">
    <w:name w:val="Strong"/>
    <w:qFormat/>
    <w:rsid w:val="00111082"/>
    <w:rPr>
      <w:b/>
    </w:rPr>
  </w:style>
  <w:style w:type="character" w:styleId="Hervorhebung">
    <w:name w:val="Emphasis"/>
    <w:qFormat/>
    <w:rsid w:val="00111082"/>
    <w:rPr>
      <w:b/>
      <w:i/>
      <w:spacing w:val="10"/>
    </w:rPr>
  </w:style>
  <w:style w:type="paragraph" w:customStyle="1" w:styleId="KeinLeerraum1">
    <w:name w:val="Kein Leerraum1"/>
    <w:basedOn w:val="Standard"/>
    <w:rsid w:val="00111082"/>
  </w:style>
  <w:style w:type="paragraph" w:customStyle="1" w:styleId="Listenabsatz1">
    <w:name w:val="Listenabsatz1"/>
    <w:basedOn w:val="Standard"/>
    <w:rsid w:val="00111082"/>
    <w:pPr>
      <w:ind w:left="720"/>
      <w:contextualSpacing/>
    </w:pPr>
  </w:style>
  <w:style w:type="paragraph" w:customStyle="1" w:styleId="Zitat1">
    <w:name w:val="Zitat1"/>
    <w:basedOn w:val="Standard"/>
    <w:next w:val="Standard"/>
    <w:link w:val="QuoteChar"/>
    <w:rsid w:val="00111082"/>
    <w:rPr>
      <w:i/>
      <w:iCs/>
    </w:rPr>
  </w:style>
  <w:style w:type="character" w:customStyle="1" w:styleId="QuoteChar">
    <w:name w:val="Quote Char"/>
    <w:link w:val="Zitat1"/>
    <w:locked/>
    <w:rsid w:val="00111082"/>
    <w:rPr>
      <w:rFonts w:cs="Times New Roman"/>
      <w:i/>
      <w:iCs/>
    </w:rPr>
  </w:style>
  <w:style w:type="paragraph" w:customStyle="1" w:styleId="IntensivesZitat1">
    <w:name w:val="Intensives Zitat1"/>
    <w:basedOn w:val="Standard"/>
    <w:next w:val="Standard"/>
    <w:link w:val="IntenseQuoteChar"/>
    <w:rsid w:val="00111082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link w:val="IntensivesZitat1"/>
    <w:locked/>
    <w:rsid w:val="00111082"/>
    <w:rPr>
      <w:rFonts w:cs="Times New Roman"/>
      <w:i/>
      <w:iCs/>
    </w:rPr>
  </w:style>
  <w:style w:type="character" w:customStyle="1" w:styleId="SchwacheHervorhebung1">
    <w:name w:val="Schwache Hervorhebung1"/>
    <w:rsid w:val="00111082"/>
    <w:rPr>
      <w:i/>
    </w:rPr>
  </w:style>
  <w:style w:type="character" w:customStyle="1" w:styleId="IntensiveHervorhebung1">
    <w:name w:val="Intensive Hervorhebung1"/>
    <w:rsid w:val="00111082"/>
    <w:rPr>
      <w:b/>
      <w:i/>
    </w:rPr>
  </w:style>
  <w:style w:type="character" w:customStyle="1" w:styleId="SchwacherVerweis1">
    <w:name w:val="Schwacher Verweis1"/>
    <w:rsid w:val="00111082"/>
    <w:rPr>
      <w:rFonts w:cs="Times New Roman"/>
      <w:smallCaps/>
    </w:rPr>
  </w:style>
  <w:style w:type="character" w:customStyle="1" w:styleId="IntensiverVerweis1">
    <w:name w:val="Intensiver Verweis1"/>
    <w:rsid w:val="00111082"/>
    <w:rPr>
      <w:b/>
      <w:smallCaps/>
    </w:rPr>
  </w:style>
  <w:style w:type="character" w:customStyle="1" w:styleId="Buchtitel1">
    <w:name w:val="Buchtitel1"/>
    <w:rsid w:val="00111082"/>
    <w:rPr>
      <w:rFonts w:cs="Times New Roman"/>
      <w:i/>
      <w:iCs/>
      <w:smallCaps/>
      <w:spacing w:val="5"/>
    </w:rPr>
  </w:style>
  <w:style w:type="paragraph" w:customStyle="1" w:styleId="Inhaltsverzeichnisberschrift1">
    <w:name w:val="Inhaltsverzeichnisüberschrift1"/>
    <w:basedOn w:val="berschrift1"/>
    <w:next w:val="Standard"/>
    <w:semiHidden/>
    <w:rsid w:val="00111082"/>
    <w:pPr>
      <w:outlineLvl w:val="9"/>
    </w:pPr>
  </w:style>
  <w:style w:type="paragraph" w:styleId="Sprechblasentext">
    <w:name w:val="Balloon Text"/>
    <w:basedOn w:val="Standard"/>
    <w:link w:val="SprechblasentextZchn"/>
    <w:semiHidden/>
    <w:rsid w:val="008C034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semiHidden/>
    <w:locked/>
    <w:rsid w:val="008C034C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8C034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locked/>
    <w:rsid w:val="008C034C"/>
    <w:rPr>
      <w:rFonts w:cs="Times New Roman"/>
    </w:rPr>
  </w:style>
  <w:style w:type="paragraph" w:styleId="Fuzeile">
    <w:name w:val="footer"/>
    <w:basedOn w:val="Standard"/>
    <w:link w:val="FuzeileZchn"/>
    <w:rsid w:val="008C034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locked/>
    <w:rsid w:val="008C034C"/>
    <w:rPr>
      <w:rFonts w:cs="Times New Roman"/>
    </w:rPr>
  </w:style>
  <w:style w:type="table" w:styleId="Tabellenraster">
    <w:name w:val="Table Grid"/>
    <w:basedOn w:val="NormaleTabelle"/>
    <w:uiPriority w:val="39"/>
    <w:rsid w:val="00D20EA7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semiHidden/>
    <w:rsid w:val="00520086"/>
    <w:rPr>
      <w:sz w:val="16"/>
      <w:szCs w:val="16"/>
    </w:rPr>
  </w:style>
  <w:style w:type="paragraph" w:styleId="Kommentartext">
    <w:name w:val="annotation text"/>
    <w:basedOn w:val="Standard"/>
    <w:semiHidden/>
    <w:rsid w:val="00520086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520086"/>
    <w:rPr>
      <w:b/>
      <w:bCs/>
    </w:rPr>
  </w:style>
  <w:style w:type="paragraph" w:styleId="Listenabsatz">
    <w:name w:val="List Paragraph"/>
    <w:basedOn w:val="Standard"/>
    <w:uiPriority w:val="34"/>
    <w:qFormat/>
    <w:rsid w:val="00E374C9"/>
    <w:pPr>
      <w:ind w:left="720"/>
      <w:contextualSpacing/>
    </w:pPr>
  </w:style>
  <w:style w:type="character" w:styleId="Hyperlink">
    <w:name w:val="Hyperlink"/>
    <w:basedOn w:val="Absatz-Standardschriftart"/>
    <w:unhideWhenUsed/>
    <w:rsid w:val="009554D5"/>
    <w:rPr>
      <w:color w:val="0000FF" w:themeColor="hyperlink"/>
      <w:u w:val="singl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955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EO\97_NOST\Briefpapier%20IBAN%20neu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4758A-0A18-4B31-98E5-FC2C18ABC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Briefpapier IBAN neu.dotx</Template>
  <TotalTime>0</TotalTime>
  <Pages>2</Pages>
  <Words>554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</vt:lpstr>
    </vt:vector>
  </TitlesOfParts>
  <Company/>
  <LinksUpToDate>false</LinksUpToDate>
  <CharactersWithSpaces>4110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creator>Richard</dc:creator>
  <cp:lastModifiedBy>Aitenbichler Herbert</cp:lastModifiedBy>
  <cp:revision>154</cp:revision>
  <cp:lastPrinted>2018-02-08T07:55:00Z</cp:lastPrinted>
  <dcterms:created xsi:type="dcterms:W3CDTF">2021-09-05T13:40:00Z</dcterms:created>
  <dcterms:modified xsi:type="dcterms:W3CDTF">2021-09-17T08:26:00Z</dcterms:modified>
</cp:coreProperties>
</file>