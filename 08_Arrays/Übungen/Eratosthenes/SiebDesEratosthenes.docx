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A36D26" w:rsidP="00BA45CF">
      <w:pPr>
        <w:pStyle w:val="berschrift1"/>
      </w:pPr>
      <w:r>
        <w:t>Sieb des Eratosthenes</w:t>
      </w:r>
    </w:p>
    <w:p w:rsidR="00BA45CF" w:rsidRDefault="00A81722" w:rsidP="002264AD">
      <w:pPr>
        <w:pStyle w:val="berschrift2"/>
      </w:pPr>
      <w:r>
        <w:t>Lehrziele</w:t>
      </w:r>
      <w:r w:rsidR="00BA45CF">
        <w:t>:</w:t>
      </w:r>
    </w:p>
    <w:p w:rsidR="00032A9F" w:rsidRDefault="00032A9F" w:rsidP="00406D5B">
      <w:pPr>
        <w:pStyle w:val="Aufzhlung1"/>
        <w:spacing w:before="0" w:beforeAutospacing="0" w:after="0" w:afterAutospacing="0"/>
        <w:ind w:left="357" w:hanging="357"/>
      </w:pPr>
      <w:r>
        <w:t>For-Schleife</w:t>
      </w:r>
    </w:p>
    <w:p w:rsidR="00032A9F" w:rsidRDefault="00032A9F" w:rsidP="00406D5B">
      <w:pPr>
        <w:pStyle w:val="Aufzhlung1"/>
        <w:spacing w:before="0" w:beforeAutospacing="0" w:after="0" w:afterAutospacing="0"/>
        <w:ind w:left="357" w:hanging="357"/>
      </w:pPr>
      <w:r>
        <w:t>Array</w:t>
      </w:r>
    </w:p>
    <w:p w:rsidR="00867AE6" w:rsidRDefault="0055649C" w:rsidP="00F677F5">
      <w:pPr>
        <w:jc w:val="both"/>
      </w:pPr>
      <w:r>
        <w:t>Mithilfe des klassischen Algorithmus „Sieb des Eratosthenes“ (ca. 300 v. Chr.) sollen alle Primzahlen (i.e. eine ganze Zahl, die nur durch sich selbst und durch 1 teilbar ist) bis zu einer einzugebenden Obergrenze bestimmt werden.</w:t>
      </w:r>
      <w:bookmarkStart w:id="0" w:name="_GoBack"/>
      <w:bookmarkEnd w:id="0"/>
    </w:p>
    <w:p w:rsidR="0055649C" w:rsidRDefault="0055649C" w:rsidP="00F677F5">
      <w:pPr>
        <w:jc w:val="both"/>
      </w:pPr>
      <w:r>
        <w:t>Da das mit Divisionen sehr aufwändig ist, hatte Eratosthenes folgende Idee: Man schreibt die Zahlen von 1 bis zur Obergrenze auf. Dann streicht man daraus die Vielfachen von 2, 3, 5 usw. bis zur Quadratwurzel aus der Obergrenze. Die nicht gestrichenen Zahlen sind am Ende dann die Primzahlen.</w:t>
      </w:r>
    </w:p>
    <w:p w:rsidR="0055649C" w:rsidRDefault="0055649C" w:rsidP="00F677F5">
      <w:pPr>
        <w:jc w:val="both"/>
      </w:pPr>
      <w:r>
        <w:t xml:space="preserve">Entwickeln Sie den Algorithmus mit PAP-Designer als PAP und ein C#-Programm, das diese Funktion automatisiert. </w:t>
      </w:r>
    </w:p>
    <w:p w:rsidR="0055649C" w:rsidRPr="005207AE" w:rsidRDefault="0055649C" w:rsidP="00032A9F">
      <w:pPr>
        <w:rPr>
          <w:b/>
          <w:sz w:val="24"/>
        </w:rPr>
      </w:pPr>
      <w:r w:rsidRPr="005207AE">
        <w:rPr>
          <w:b/>
          <w:sz w:val="24"/>
        </w:rPr>
        <w:t>Hinweis</w:t>
      </w:r>
      <w:r w:rsidR="005207AE">
        <w:rPr>
          <w:b/>
          <w:sz w:val="24"/>
        </w:rPr>
        <w:t>e</w:t>
      </w:r>
      <w:r w:rsidRPr="005207AE">
        <w:rPr>
          <w:b/>
          <w:sz w:val="24"/>
        </w:rPr>
        <w:t>:</w:t>
      </w:r>
    </w:p>
    <w:p w:rsidR="0055649C" w:rsidRDefault="0055649C" w:rsidP="0055649C">
      <w:pPr>
        <w:pStyle w:val="Listenabsatz"/>
        <w:numPr>
          <w:ilvl w:val="0"/>
          <w:numId w:val="28"/>
        </w:numPr>
      </w:pPr>
      <w:r>
        <w:t>Wir verwenden ein boolsches Array isPrime mit n Elementen, die wir mit true initialisieren</w:t>
      </w:r>
    </w:p>
    <w:p w:rsidR="0055649C" w:rsidRDefault="0055649C" w:rsidP="0055649C">
      <w:pPr>
        <w:pStyle w:val="Listenabsatz"/>
        <w:numPr>
          <w:ilvl w:val="0"/>
          <w:numId w:val="28"/>
        </w:numPr>
      </w:pPr>
      <w:r>
        <w:t>Ist ein beliebiges Element isPrime[i] false, dann wurde es bereits gestrichen und ist somit sicher keine Primzahl; ist es true, dann KANN es sich dabei u eine Primzahl, soferne sie nicht später noch gestrichen wird.</w:t>
      </w:r>
    </w:p>
    <w:p w:rsidR="0055649C" w:rsidRPr="005207AE" w:rsidRDefault="0055649C" w:rsidP="0055649C">
      <w:pPr>
        <w:rPr>
          <w:b/>
          <w:sz w:val="24"/>
        </w:rPr>
      </w:pPr>
      <w:r w:rsidRPr="005207AE">
        <w:rPr>
          <w:b/>
          <w:sz w:val="24"/>
        </w:rPr>
        <w:t>Weitere Vorgaben:</w:t>
      </w:r>
    </w:p>
    <w:p w:rsidR="0055649C" w:rsidRDefault="0055649C" w:rsidP="0055649C">
      <w:pPr>
        <w:pStyle w:val="Listenabsatz"/>
        <w:numPr>
          <w:ilvl w:val="0"/>
          <w:numId w:val="29"/>
        </w:numPr>
      </w:pPr>
      <w:r>
        <w:t>Die eingegebene Obergrenze muss größer als 1 sein. Sonst muss die Eingabe wiederholt werden!</w:t>
      </w:r>
    </w:p>
    <w:p w:rsidR="0055649C" w:rsidRDefault="0055649C" w:rsidP="0055649C">
      <w:pPr>
        <w:pStyle w:val="Listenabsatz"/>
        <w:numPr>
          <w:ilvl w:val="0"/>
          <w:numId w:val="29"/>
        </w:numPr>
      </w:pPr>
      <w:r>
        <w:t>Bei der Ausgabe der Zahlen soll nach jeweils 22 Zeilen auf eine Eingabetaste gewartet werden</w:t>
      </w:r>
      <w:r w:rsidR="00FA7B90">
        <w:t>.</w:t>
      </w:r>
    </w:p>
    <w:p w:rsidR="00FA7B90" w:rsidRDefault="00FA7B90" w:rsidP="0055649C">
      <w:pPr>
        <w:pStyle w:val="Listenabsatz"/>
        <w:numPr>
          <w:ilvl w:val="0"/>
          <w:numId w:val="29"/>
        </w:numPr>
      </w:pPr>
      <w:r>
        <w:t>Führen Sie Zeitmessungen für diesen Algorithmus im Vergleich zum zuletzt umgesetzen Algorithmus zur Primzahlbestimmung durch!</w:t>
      </w:r>
    </w:p>
    <w:p w:rsidR="005207AE" w:rsidRDefault="005207AE" w:rsidP="005207AE">
      <w:pPr>
        <w:jc w:val="center"/>
      </w:pPr>
      <w:r>
        <w:rPr>
          <w:noProof/>
          <w:lang w:val="de-AT" w:eastAsia="de-AT"/>
        </w:rPr>
        <w:drawing>
          <wp:inline distT="0" distB="0" distL="0" distR="0" wp14:anchorId="322441BB" wp14:editId="1988BBB4">
            <wp:extent cx="4044950" cy="3225811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635" cy="32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7AE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0712" w:rsidRDefault="00A00712">
      <w:r>
        <w:separator/>
      </w:r>
    </w:p>
    <w:p w:rsidR="00A00712" w:rsidRDefault="00A00712"/>
  </w:endnote>
  <w:endnote w:type="continuationSeparator" w:id="0">
    <w:p w:rsidR="00A00712" w:rsidRDefault="00A00712">
      <w:r>
        <w:continuationSeparator/>
      </w:r>
    </w:p>
    <w:p w:rsidR="00A00712" w:rsidRDefault="00A007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0712" w:rsidRDefault="00A00712">
      <w:r>
        <w:separator/>
      </w:r>
    </w:p>
    <w:p w:rsidR="00A00712" w:rsidRDefault="00A00712"/>
  </w:footnote>
  <w:footnote w:type="continuationSeparator" w:id="0">
    <w:p w:rsidR="00A00712" w:rsidRDefault="00A00712">
      <w:r>
        <w:continuationSeparator/>
      </w:r>
    </w:p>
    <w:p w:rsidR="00A00712" w:rsidRDefault="00A0071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207AE">
      <w:rPr>
        <w:noProof/>
      </w:rPr>
      <w:t>2</w:t>
    </w:r>
    <w:r>
      <w:fldChar w:fldCharType="end"/>
    </w:r>
  </w:p>
  <w:p w:rsidR="00FC6604" w:rsidRDefault="00502E7D" w:rsidP="00FC6604">
    <w:pPr>
      <w:pBdr>
        <w:bottom w:val="single" w:sz="4" w:space="1" w:color="auto"/>
      </w:pBdr>
    </w:pPr>
    <w:r>
      <w:t>while</w:t>
    </w:r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5207AE">
      <w:rPr>
        <w:noProof/>
      </w:rPr>
      <w:t>3</w:t>
    </w:r>
    <w:r>
      <w:fldChar w:fldCharType="end"/>
    </w:r>
  </w:p>
  <w:p w:rsidR="00FC6604" w:rsidRDefault="00257C4C" w:rsidP="00FC6604">
    <w:pPr>
      <w:pBdr>
        <w:bottom w:val="single" w:sz="4" w:space="1" w:color="auto"/>
      </w:pBdr>
    </w:pPr>
    <w:fldSimple w:instr=" STYLEREF  &quot;Überschrift 2&quot;  \* MERGEFORMAT ">
      <w:r w:rsidR="00207C27" w:rsidRPr="00207C27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25FDE"/>
    <w:multiLevelType w:val="hybridMultilevel"/>
    <w:tmpl w:val="0FA6B2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5A6470"/>
    <w:multiLevelType w:val="hybridMultilevel"/>
    <w:tmpl w:val="D428A8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1870A7A"/>
    <w:multiLevelType w:val="hybridMultilevel"/>
    <w:tmpl w:val="29FAB0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7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8"/>
  </w:num>
  <w:num w:numId="2">
    <w:abstractNumId w:val="11"/>
  </w:num>
  <w:num w:numId="3">
    <w:abstractNumId w:val="15"/>
  </w:num>
  <w:num w:numId="4">
    <w:abstractNumId w:val="16"/>
  </w:num>
  <w:num w:numId="5">
    <w:abstractNumId w:val="16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9"/>
  </w:num>
  <w:num w:numId="18">
    <w:abstractNumId w:val="22"/>
  </w:num>
  <w:num w:numId="19">
    <w:abstractNumId w:val="13"/>
  </w:num>
  <w:num w:numId="20">
    <w:abstractNumId w:val="21"/>
  </w:num>
  <w:num w:numId="21">
    <w:abstractNumId w:val="16"/>
  </w:num>
  <w:num w:numId="22">
    <w:abstractNumId w:val="16"/>
  </w:num>
  <w:num w:numId="23">
    <w:abstractNumId w:val="18"/>
  </w:num>
  <w:num w:numId="24">
    <w:abstractNumId w:val="16"/>
  </w:num>
  <w:num w:numId="25">
    <w:abstractNumId w:val="20"/>
  </w:num>
  <w:num w:numId="26">
    <w:abstractNumId w:val="16"/>
  </w:num>
  <w:num w:numId="27">
    <w:abstractNumId w:val="10"/>
  </w:num>
  <w:num w:numId="28">
    <w:abstractNumId w:val="12"/>
  </w:num>
  <w:num w:numId="2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2A9F"/>
    <w:rsid w:val="00035226"/>
    <w:rsid w:val="0004372B"/>
    <w:rsid w:val="0004798C"/>
    <w:rsid w:val="00047BEB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0F655A"/>
    <w:rsid w:val="00104AF4"/>
    <w:rsid w:val="00105E3C"/>
    <w:rsid w:val="0012491F"/>
    <w:rsid w:val="00124DD0"/>
    <w:rsid w:val="00126175"/>
    <w:rsid w:val="00130B33"/>
    <w:rsid w:val="001340D7"/>
    <w:rsid w:val="001416CF"/>
    <w:rsid w:val="0014219A"/>
    <w:rsid w:val="00150028"/>
    <w:rsid w:val="0015584D"/>
    <w:rsid w:val="0016305A"/>
    <w:rsid w:val="0018369B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07C27"/>
    <w:rsid w:val="002264AD"/>
    <w:rsid w:val="00227970"/>
    <w:rsid w:val="002360AF"/>
    <w:rsid w:val="00242EA8"/>
    <w:rsid w:val="00257C4C"/>
    <w:rsid w:val="00281515"/>
    <w:rsid w:val="002842F8"/>
    <w:rsid w:val="00292B3E"/>
    <w:rsid w:val="00293879"/>
    <w:rsid w:val="002A7B62"/>
    <w:rsid w:val="002A7CBA"/>
    <w:rsid w:val="002B117F"/>
    <w:rsid w:val="002B62BB"/>
    <w:rsid w:val="002E523E"/>
    <w:rsid w:val="002F64B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569"/>
    <w:rsid w:val="003A45B1"/>
    <w:rsid w:val="003B605F"/>
    <w:rsid w:val="003C2CF3"/>
    <w:rsid w:val="003D335B"/>
    <w:rsid w:val="003D6226"/>
    <w:rsid w:val="003E2004"/>
    <w:rsid w:val="003F4740"/>
    <w:rsid w:val="0040469E"/>
    <w:rsid w:val="00405F04"/>
    <w:rsid w:val="00406D5B"/>
    <w:rsid w:val="00407AC0"/>
    <w:rsid w:val="00411F60"/>
    <w:rsid w:val="00417049"/>
    <w:rsid w:val="004244AE"/>
    <w:rsid w:val="00457465"/>
    <w:rsid w:val="004627A4"/>
    <w:rsid w:val="004B5A9A"/>
    <w:rsid w:val="004C3E55"/>
    <w:rsid w:val="004C6E3D"/>
    <w:rsid w:val="004E2123"/>
    <w:rsid w:val="004F0B9F"/>
    <w:rsid w:val="004F25D5"/>
    <w:rsid w:val="00502E7D"/>
    <w:rsid w:val="00511ED9"/>
    <w:rsid w:val="005160AF"/>
    <w:rsid w:val="005207AE"/>
    <w:rsid w:val="00520BEC"/>
    <w:rsid w:val="00537127"/>
    <w:rsid w:val="00541FD1"/>
    <w:rsid w:val="0054484E"/>
    <w:rsid w:val="0055649C"/>
    <w:rsid w:val="00557965"/>
    <w:rsid w:val="0057035C"/>
    <w:rsid w:val="00571CC2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42EA8"/>
    <w:rsid w:val="00653161"/>
    <w:rsid w:val="006827C3"/>
    <w:rsid w:val="006954DE"/>
    <w:rsid w:val="006A0BC9"/>
    <w:rsid w:val="006A2611"/>
    <w:rsid w:val="006A3D92"/>
    <w:rsid w:val="006A52D9"/>
    <w:rsid w:val="006C4A63"/>
    <w:rsid w:val="006C50A9"/>
    <w:rsid w:val="006D65FE"/>
    <w:rsid w:val="007319C9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00621"/>
    <w:rsid w:val="00825A26"/>
    <w:rsid w:val="0082628D"/>
    <w:rsid w:val="008271E3"/>
    <w:rsid w:val="008343CC"/>
    <w:rsid w:val="00837FA7"/>
    <w:rsid w:val="0084204A"/>
    <w:rsid w:val="008458B3"/>
    <w:rsid w:val="00853EB5"/>
    <w:rsid w:val="00862716"/>
    <w:rsid w:val="00863011"/>
    <w:rsid w:val="00867AE6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890"/>
    <w:rsid w:val="009F74CD"/>
    <w:rsid w:val="00A00712"/>
    <w:rsid w:val="00A0075C"/>
    <w:rsid w:val="00A032E5"/>
    <w:rsid w:val="00A05D6B"/>
    <w:rsid w:val="00A06B49"/>
    <w:rsid w:val="00A25F0A"/>
    <w:rsid w:val="00A30CC4"/>
    <w:rsid w:val="00A36D26"/>
    <w:rsid w:val="00A405D4"/>
    <w:rsid w:val="00A41A42"/>
    <w:rsid w:val="00A428A9"/>
    <w:rsid w:val="00A44872"/>
    <w:rsid w:val="00A537EE"/>
    <w:rsid w:val="00A55BEC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C1FE5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E2A3B"/>
    <w:rsid w:val="00BE62EE"/>
    <w:rsid w:val="00BF115C"/>
    <w:rsid w:val="00C133F3"/>
    <w:rsid w:val="00C16F7E"/>
    <w:rsid w:val="00C30456"/>
    <w:rsid w:val="00C35ACA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B7461"/>
    <w:rsid w:val="00CC5271"/>
    <w:rsid w:val="00CD0365"/>
    <w:rsid w:val="00CD6472"/>
    <w:rsid w:val="00D12F6C"/>
    <w:rsid w:val="00D135F3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90461"/>
    <w:rsid w:val="00DA6D30"/>
    <w:rsid w:val="00DE07BC"/>
    <w:rsid w:val="00DE56A3"/>
    <w:rsid w:val="00DE5837"/>
    <w:rsid w:val="00DE7CF9"/>
    <w:rsid w:val="00DF0A9C"/>
    <w:rsid w:val="00E03463"/>
    <w:rsid w:val="00E15F99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B0F78"/>
    <w:rsid w:val="00EC0799"/>
    <w:rsid w:val="00ED03BE"/>
    <w:rsid w:val="00ED0C02"/>
    <w:rsid w:val="00ED0F53"/>
    <w:rsid w:val="00ED4B80"/>
    <w:rsid w:val="00EE54AE"/>
    <w:rsid w:val="00F14213"/>
    <w:rsid w:val="00F15AE3"/>
    <w:rsid w:val="00F16A81"/>
    <w:rsid w:val="00F21341"/>
    <w:rsid w:val="00F24B17"/>
    <w:rsid w:val="00F30136"/>
    <w:rsid w:val="00F33396"/>
    <w:rsid w:val="00F35B25"/>
    <w:rsid w:val="00F62876"/>
    <w:rsid w:val="00F662FC"/>
    <w:rsid w:val="00F677F5"/>
    <w:rsid w:val="00F728EF"/>
    <w:rsid w:val="00F95524"/>
    <w:rsid w:val="00FA021F"/>
    <w:rsid w:val="00FA7B90"/>
    <w:rsid w:val="00FB60AE"/>
    <w:rsid w:val="00FC420E"/>
    <w:rsid w:val="00FC5E53"/>
    <w:rsid w:val="00FC6604"/>
    <w:rsid w:val="00FD60DE"/>
    <w:rsid w:val="00FE5395"/>
    <w:rsid w:val="00FF0C73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39416FB6-126B-4076-883D-AA917088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04AF4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104AF4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104AF4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104AF4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104AF4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104AF4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104AF4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104AF4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104AF4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104AF4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semiHidden/>
    <w:rsid w:val="00104AF4"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  <w:rsid w:val="00104AF4"/>
  </w:style>
  <w:style w:type="paragraph" w:customStyle="1" w:styleId="Text">
    <w:name w:val="Text"/>
    <w:basedOn w:val="Standard"/>
    <w:link w:val="TextChar1"/>
    <w:rsid w:val="00104AF4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104AF4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104AF4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104A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104AF4"/>
  </w:style>
  <w:style w:type="paragraph" w:customStyle="1" w:styleId="BeispielAufzhlung1">
    <w:name w:val="Beispiel Aufzählung 1"/>
    <w:basedOn w:val="BeispielText"/>
    <w:rsid w:val="00104AF4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104AF4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104AF4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104AF4"/>
    <w:pPr>
      <w:numPr>
        <w:numId w:val="1"/>
      </w:numPr>
    </w:pPr>
  </w:style>
  <w:style w:type="paragraph" w:customStyle="1" w:styleId="Aufzhlung2">
    <w:name w:val="Aufzählung 2"/>
    <w:basedOn w:val="Standard"/>
    <w:rsid w:val="00104AF4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104AF4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104AF4"/>
    <w:rPr>
      <w:b/>
    </w:rPr>
  </w:style>
  <w:style w:type="paragraph" w:customStyle="1" w:styleId="Tabelle-kompakt">
    <w:name w:val="Tabelle-kompakt"/>
    <w:basedOn w:val="Tabelle"/>
    <w:rsid w:val="00104AF4"/>
    <w:rPr>
      <w:sz w:val="20"/>
      <w:szCs w:val="20"/>
    </w:rPr>
  </w:style>
  <w:style w:type="paragraph" w:customStyle="1" w:styleId="Tabelle">
    <w:name w:val="Tabelle"/>
    <w:basedOn w:val="Text"/>
    <w:rsid w:val="00104AF4"/>
    <w:pPr>
      <w:keepLines/>
      <w:jc w:val="left"/>
    </w:pPr>
  </w:style>
  <w:style w:type="paragraph" w:customStyle="1" w:styleId="TabelleBezeichnung">
    <w:name w:val="Tabelle Bezeichnung"/>
    <w:basedOn w:val="Standard"/>
    <w:rsid w:val="00104AF4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104AF4"/>
    <w:pPr>
      <w:ind w:left="284"/>
    </w:pPr>
  </w:style>
  <w:style w:type="paragraph" w:customStyle="1" w:styleId="AufgabeText">
    <w:name w:val="Aufgabe Text"/>
    <w:basedOn w:val="Standard"/>
    <w:rsid w:val="00104AF4"/>
    <w:pPr>
      <w:ind w:left="284"/>
    </w:pPr>
  </w:style>
  <w:style w:type="paragraph" w:customStyle="1" w:styleId="Formel">
    <w:name w:val="Formel"/>
    <w:basedOn w:val="Standard"/>
    <w:autoRedefine/>
    <w:rsid w:val="00104AF4"/>
    <w:pPr>
      <w:jc w:val="center"/>
    </w:pPr>
  </w:style>
  <w:style w:type="paragraph" w:customStyle="1" w:styleId="Handout">
    <w:name w:val="Handout"/>
    <w:basedOn w:val="Text"/>
    <w:rsid w:val="00104AF4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104AF4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104AF4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104AF4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104AF4"/>
    <w:pPr>
      <w:spacing w:before="0"/>
    </w:pPr>
  </w:style>
  <w:style w:type="character" w:styleId="HTMLSchreibmaschine">
    <w:name w:val="HTML Typewriter"/>
    <w:basedOn w:val="Absatz-Standardschriftart"/>
    <w:rsid w:val="00104AF4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104AF4"/>
    <w:rPr>
      <w:rFonts w:ascii="Tahoma" w:hAnsi="Tahoma" w:cs="Tahoma"/>
      <w:sz w:val="16"/>
      <w:szCs w:val="16"/>
    </w:rPr>
  </w:style>
  <w:style w:type="paragraph" w:customStyle="1" w:styleId="Syntax">
    <w:name w:val="Syntax"/>
    <w:rsid w:val="00104AF4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104AF4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104AF4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104AF4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104AF4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104AF4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basedOn w:val="Absatz-Standardschriftart"/>
    <w:rsid w:val="00104AF4"/>
    <w:rPr>
      <w:color w:val="800080"/>
      <w:u w:val="single"/>
    </w:rPr>
  </w:style>
  <w:style w:type="paragraph" w:customStyle="1" w:styleId="BeispielTitel">
    <w:name w:val="Beispiel Titel"/>
    <w:basedOn w:val="Standard"/>
    <w:rsid w:val="00104AF4"/>
    <w:rPr>
      <w:i/>
    </w:rPr>
  </w:style>
  <w:style w:type="paragraph" w:styleId="NurText">
    <w:name w:val="Plain Text"/>
    <w:basedOn w:val="Standard"/>
    <w:rsid w:val="00104AF4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104AF4"/>
    <w:rPr>
      <w:vertAlign w:val="superscript"/>
    </w:rPr>
  </w:style>
  <w:style w:type="paragraph" w:styleId="Dokumentstruktur">
    <w:name w:val="Document Map"/>
    <w:basedOn w:val="Standard"/>
    <w:semiHidden/>
    <w:rsid w:val="00104AF4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104AF4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104AF4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104AF4"/>
    <w:rPr>
      <w:sz w:val="16"/>
    </w:rPr>
  </w:style>
  <w:style w:type="paragraph" w:styleId="Kommentartext">
    <w:name w:val="annotation text"/>
    <w:basedOn w:val="Standard"/>
    <w:semiHidden/>
    <w:rsid w:val="00104AF4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104AF4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104AF4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104AF4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104AF4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104AF4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104AF4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104AF4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104AF4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104AF4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104AF4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104AF4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104AF4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104AF4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104AF4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104AF4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104AF4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104AF4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104AF4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104AF4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104AF4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104AF4"/>
    <w:rPr>
      <w:lang w:val="de-AT"/>
    </w:rPr>
  </w:style>
  <w:style w:type="paragraph" w:styleId="Blocktext">
    <w:name w:val="Block Text"/>
    <w:basedOn w:val="Standard"/>
    <w:rsid w:val="00104AF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10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104AF4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104AF4"/>
    <w:rPr>
      <w:b/>
    </w:rPr>
  </w:style>
  <w:style w:type="paragraph" w:customStyle="1" w:styleId="Tabellentext">
    <w:name w:val="Tabellentext"/>
    <w:basedOn w:val="Standard"/>
    <w:rsid w:val="00104AF4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104AF4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104AF4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104AF4"/>
  </w:style>
  <w:style w:type="paragraph" w:customStyle="1" w:styleId="Motivation">
    <w:name w:val="Motivation"/>
    <w:basedOn w:val="Standard"/>
    <w:rsid w:val="00104AF4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104AF4"/>
    <w:rPr>
      <w:i/>
    </w:rPr>
  </w:style>
  <w:style w:type="paragraph" w:customStyle="1" w:styleId="Aufgabentitel">
    <w:name w:val="Aufgabentitel"/>
    <w:basedOn w:val="Standard"/>
    <w:rsid w:val="00104AF4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104AF4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104AF4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104AF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556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183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8</cp:revision>
  <cp:lastPrinted>2016-01-14T17:47:00Z</cp:lastPrinted>
  <dcterms:created xsi:type="dcterms:W3CDTF">2016-01-14T17:36:00Z</dcterms:created>
  <dcterms:modified xsi:type="dcterms:W3CDTF">2016-01-14T18:37:00Z</dcterms:modified>
  <cp:category/>
</cp:coreProperties>
</file>